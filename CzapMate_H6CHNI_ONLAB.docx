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0062CB" w14:textId="3246108F" w:rsidR="0063585C" w:rsidRPr="004851C7" w:rsidRDefault="00760739" w:rsidP="00E22004">
      <w:pPr>
        <w:pStyle w:val="Kp"/>
      </w:pPr>
      <w:r w:rsidRPr="004851C7">
        <w:rPr>
          <w:noProof/>
          <w:lang w:eastAsia="hu-HU"/>
        </w:rPr>
        <w:drawing>
          <wp:inline distT="0" distB="0" distL="0" distR="0" wp14:anchorId="5D62D356" wp14:editId="50AF633E">
            <wp:extent cx="1933575" cy="54292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ADE89" w14:textId="77777777" w:rsidR="004851C7" w:rsidRPr="004851C7" w:rsidRDefault="004851C7" w:rsidP="00D429F2">
      <w:pPr>
        <w:pStyle w:val="Cmlapegyetem"/>
      </w:pPr>
      <w:r w:rsidRPr="004851C7">
        <w:t>Budapesti Műszaki és Gazdaságtudományi Egyetem</w:t>
      </w:r>
    </w:p>
    <w:p w14:paraId="699810F9" w14:textId="77777777" w:rsidR="004851C7" w:rsidRPr="004851C7" w:rsidRDefault="004851C7" w:rsidP="00D429F2">
      <w:pPr>
        <w:pStyle w:val="Cmlapkarstanszk"/>
      </w:pPr>
      <w:r w:rsidRPr="004851C7">
        <w:t>Villamosmérnöki és Informatikai Kar</w:t>
      </w:r>
    </w:p>
    <w:p w14:paraId="09D00D2E" w14:textId="153DC845" w:rsidR="004851C7" w:rsidRDefault="008C0616" w:rsidP="00D429F2">
      <w:pPr>
        <w:pStyle w:val="Cmlapkarstanszk"/>
      </w:pPr>
      <w:fldSimple w:instr=" DOCPROPERTY  Company  \* MERGEFORMAT ">
        <w:r>
          <w:t>Elektronikai Technológia Tanszék</w:t>
        </w:r>
      </w:fldSimple>
    </w:p>
    <w:p w14:paraId="0D9666B2" w14:textId="77777777" w:rsidR="004851C7" w:rsidRDefault="004851C7"/>
    <w:p w14:paraId="5DEE6AFE" w14:textId="77777777" w:rsidR="004851C7" w:rsidRDefault="004851C7"/>
    <w:p w14:paraId="1E8B722F" w14:textId="77777777" w:rsidR="004851C7" w:rsidRDefault="004851C7"/>
    <w:p w14:paraId="66A83BBB" w14:textId="77777777" w:rsidR="004851C7" w:rsidRDefault="004851C7"/>
    <w:p w14:paraId="5F0859C9" w14:textId="77777777" w:rsidR="004851C7" w:rsidRDefault="004851C7"/>
    <w:p w14:paraId="5E696097" w14:textId="77777777" w:rsidR="004851C7" w:rsidRDefault="004851C7"/>
    <w:p w14:paraId="0BAB6244" w14:textId="77777777" w:rsidR="004851C7" w:rsidRPr="00B50CAA" w:rsidRDefault="004851C7"/>
    <w:p w14:paraId="48E58346" w14:textId="1A119E90" w:rsidR="0063585C" w:rsidRPr="00B50CAA" w:rsidRDefault="00F61054" w:rsidP="00171054">
      <w:pPr>
        <w:pStyle w:val="Cmlapszerz"/>
      </w:pPr>
      <w:fldSimple w:instr=" AUTHOR  \* MERGEFORMAT ">
        <w:r>
          <w:t>Czap Máté - H6CHNI</w:t>
        </w:r>
      </w:fldSimple>
    </w:p>
    <w:p w14:paraId="27E9F397" w14:textId="1FB03D5A" w:rsidR="0063585C" w:rsidRPr="00B50CAA" w:rsidRDefault="008C0616">
      <w:pPr>
        <w:pStyle w:val="Cm"/>
      </w:pPr>
      <w:fldSimple w:instr=" TITLE  \* MERGEFORMAT ">
        <w:r>
          <w:t>Túratervező funkció kialakítás</w:t>
        </w:r>
        <w:r w:rsidR="00B15193">
          <w:t>A</w:t>
        </w:r>
        <w:r>
          <w:t xml:space="preserve"> SAP Business One környezetben</w:t>
        </w:r>
      </w:fldSimple>
    </w:p>
    <w:p w14:paraId="5532B58E" w14:textId="7299FF3E" w:rsidR="0063585C" w:rsidRPr="00B15193" w:rsidRDefault="008C0616" w:rsidP="00B15193">
      <w:pPr>
        <w:pStyle w:val="Alcm"/>
      </w:pPr>
      <w:fldSimple w:instr=" SUBJECT  \* MERGEFORMAT ">
        <w:r w:rsidRPr="00B15193">
          <w:t>Önálló laboratórium - BMEVIETAL04</w:t>
        </w:r>
      </w:fldSimple>
    </w:p>
    <w:p w14:paraId="156BF04A" w14:textId="62B21AAB" w:rsidR="0063585C" w:rsidRPr="00D429F2" w:rsidRDefault="008C0616" w:rsidP="00B15193">
      <w:pPr>
        <w:pStyle w:val="Alcm"/>
      </w:pPr>
      <w:r w:rsidRPr="00D429F2">
        <w:rPr>
          <w:lang w:eastAsia="hu-HU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613A930" wp14:editId="641A682D">
                <wp:simplePos x="0" y="0"/>
                <wp:positionH relativeFrom="page">
                  <wp:posOffset>4026251</wp:posOffset>
                </wp:positionH>
                <wp:positionV relativeFrom="paragraph">
                  <wp:posOffset>209550</wp:posOffset>
                </wp:positionV>
                <wp:extent cx="2879725" cy="1028700"/>
                <wp:effectExtent l="2540" t="0" r="3810" b="4445"/>
                <wp:wrapNone/>
                <wp:docPr id="928880308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9725" cy="102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E66D6C" w14:textId="7FFBA4E6" w:rsidR="008C0616" w:rsidRDefault="008C0616" w:rsidP="008C0616">
                            <w:pPr>
                              <w:keepLines/>
                              <w:spacing w:after="0"/>
                              <w:ind w:firstLine="0"/>
                              <w:jc w:val="center"/>
                              <w:rPr>
                                <w:smallCaps/>
                              </w:rPr>
                            </w:pPr>
                            <w:r>
                              <w:rPr>
                                <w:smallCaps/>
                              </w:rPr>
                              <w:t>Külső Konzulens</w:t>
                            </w:r>
                          </w:p>
                          <w:p w14:paraId="5B008334" w14:textId="484E8DA1" w:rsidR="008C0616" w:rsidRDefault="008C0616" w:rsidP="008C0616">
                            <w:pPr>
                              <w:pStyle w:val="Cmlapszerz"/>
                            </w:pPr>
                            <w:r>
                              <w:t>Sipos Fanni</w:t>
                            </w:r>
                          </w:p>
                          <w:p w14:paraId="3DB639DB" w14:textId="2A172DBE" w:rsidR="008C0616" w:rsidRDefault="00F61054" w:rsidP="008C0616">
                            <w:pPr>
                              <w:spacing w:after="0"/>
                              <w:ind w:firstLine="0"/>
                              <w:jc w:val="center"/>
                            </w:pPr>
                            <w:r>
                              <w:t>NTT DATA Business Solution</w:t>
                            </w:r>
                            <w:r w:rsidR="00926124">
                              <w:t>s</w:t>
                            </w:r>
                            <w:r>
                              <w:t xml:space="preserve"> Kft.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613A930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317.05pt;margin-top:16.5pt;width:226.75pt;height:81pt;z-index: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" stroked="f">
                <v:textbox>
                  <w:txbxContent>
                    <w:p w14:paraId="18E66D6C" w14:textId="7FFBA4E6" w:rsidR="008C0616" w:rsidRDefault="008C0616" w:rsidP="008C0616">
                      <w:pPr>
                        <w:keepLines/>
                        <w:spacing w:after="0"/>
                        <w:ind w:firstLine="0"/>
                        <w:jc w:val="center"/>
                        <w:rPr>
                          <w:smallCaps/>
                        </w:rPr>
                      </w:pPr>
                      <w:r>
                        <w:rPr>
                          <w:smallCaps/>
                        </w:rPr>
                        <w:t>Külső Konzulens</w:t>
                      </w:r>
                    </w:p>
                    <w:p w14:paraId="5B008334" w14:textId="484E8DA1" w:rsidR="008C0616" w:rsidRDefault="008C0616" w:rsidP="008C0616">
                      <w:pPr>
                        <w:pStyle w:val="Cmlapszerz"/>
                      </w:pPr>
                      <w:r>
                        <w:t>Sipos Fanni</w:t>
                      </w:r>
                    </w:p>
                    <w:p w14:paraId="3DB639DB" w14:textId="2A172DBE" w:rsidR="008C0616" w:rsidRDefault="00F61054" w:rsidP="008C0616">
                      <w:pPr>
                        <w:spacing w:after="0"/>
                        <w:ind w:firstLine="0"/>
                        <w:jc w:val="center"/>
                      </w:pPr>
                      <w:r>
                        <w:t>NTT DATA Business Solution</w:t>
                      </w:r>
                      <w:r w:rsidR="00926124">
                        <w:t>s</w:t>
                      </w:r>
                      <w:r>
                        <w:t xml:space="preserve"> Kft.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429F2">
        <w:rPr>
          <w:lang w:eastAsia="hu-HU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3158549" wp14:editId="4DA2AAE6">
                <wp:simplePos x="0" y="0"/>
                <wp:positionH relativeFrom="page">
                  <wp:posOffset>695406</wp:posOffset>
                </wp:positionH>
                <wp:positionV relativeFrom="paragraph">
                  <wp:posOffset>216021</wp:posOffset>
                </wp:positionV>
                <wp:extent cx="2879725" cy="1028700"/>
                <wp:effectExtent l="2540" t="0" r="3810" b="4445"/>
                <wp:wrapNone/>
                <wp:docPr id="3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9725" cy="102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720409" w14:textId="14B6AEC1" w:rsidR="0063585C" w:rsidRDefault="008C0616" w:rsidP="00171054">
                            <w:pPr>
                              <w:keepLines/>
                              <w:spacing w:after="0"/>
                              <w:ind w:firstLine="0"/>
                              <w:jc w:val="center"/>
                              <w:rPr>
                                <w:smallCaps/>
                              </w:rPr>
                            </w:pPr>
                            <w:r>
                              <w:rPr>
                                <w:smallCaps/>
                              </w:rPr>
                              <w:t xml:space="preserve">Belső </w:t>
                            </w:r>
                            <w:r w:rsidR="0063585C">
                              <w:rPr>
                                <w:smallCaps/>
                              </w:rPr>
                              <w:t>Konzulens</w:t>
                            </w:r>
                          </w:p>
                          <w:p w14:paraId="419E91E7" w14:textId="1463E11F" w:rsidR="00F61054" w:rsidRDefault="00B15193" w:rsidP="00F61054">
                            <w:pPr>
                              <w:pStyle w:val="Cmlapszerz"/>
                            </w:pPr>
                            <w:r>
                              <w:t>Dr. Villányi Balázs</w:t>
                            </w:r>
                          </w:p>
                          <w:p w14:paraId="4EC91467" w14:textId="07238E9D" w:rsidR="0063585C" w:rsidRDefault="00F61054" w:rsidP="009C1C93">
                            <w:pPr>
                              <w:spacing w:after="0"/>
                              <w:ind w:firstLine="0"/>
                              <w:jc w:val="center"/>
                            </w:pPr>
                            <w:r>
                              <w:t>ETT Tanszék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158549" id="_x0000_s1027" type="#_x0000_t202" style="position:absolute;left:0;text-align:left;margin-left:54.75pt;margin-top:17pt;width:226.75pt;height:81pt;z-index: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" stroked="f">
                <v:textbox>
                  <w:txbxContent>
                    <w:p w14:paraId="32720409" w14:textId="14B6AEC1" w:rsidR="0063585C" w:rsidRDefault="008C0616" w:rsidP="00171054">
                      <w:pPr>
                        <w:keepLines/>
                        <w:spacing w:after="0"/>
                        <w:ind w:firstLine="0"/>
                        <w:jc w:val="center"/>
                        <w:rPr>
                          <w:smallCaps/>
                        </w:rPr>
                      </w:pPr>
                      <w:r>
                        <w:rPr>
                          <w:smallCaps/>
                        </w:rPr>
                        <w:t xml:space="preserve">Belső </w:t>
                      </w:r>
                      <w:r w:rsidR="0063585C">
                        <w:rPr>
                          <w:smallCaps/>
                        </w:rPr>
                        <w:t>Konzulens</w:t>
                      </w:r>
                    </w:p>
                    <w:p w14:paraId="419E91E7" w14:textId="1463E11F" w:rsidR="00F61054" w:rsidRDefault="00B15193" w:rsidP="00F61054">
                      <w:pPr>
                        <w:pStyle w:val="Cmlapszerz"/>
                      </w:pPr>
                      <w:r>
                        <w:t>Dr. Villányi Balázs</w:t>
                      </w:r>
                    </w:p>
                    <w:p w14:paraId="4EC91467" w14:textId="07238E9D" w:rsidR="0063585C" w:rsidRDefault="00F61054" w:rsidP="009C1C93">
                      <w:pPr>
                        <w:spacing w:after="0"/>
                        <w:ind w:firstLine="0"/>
                        <w:jc w:val="center"/>
                      </w:pPr>
                      <w:r>
                        <w:t>ETT Tanszék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8EE0958" w14:textId="77777777" w:rsidR="0063585C" w:rsidRPr="00B50CAA" w:rsidRDefault="0063585C" w:rsidP="00B96880">
      <w:pPr>
        <w:pStyle w:val="Fejezetcmtartalomjegyzknlkl"/>
      </w:pPr>
      <w:r w:rsidRPr="00B50CAA">
        <w:lastRenderedPageBreak/>
        <w:t>Tartalomjegyzék</w:t>
      </w:r>
    </w:p>
    <w:p w14:paraId="11EA0721" w14:textId="42DB98F1" w:rsidR="00D529BB" w:rsidRDefault="00730B3C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lang w:eastAsia="hu-HU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98826015" w:history="1">
        <w:r w:rsidR="00D529BB" w:rsidRPr="00FF61D2">
          <w:rPr>
            <w:rStyle w:val="Hiperhivatkozs"/>
            <w:noProof/>
          </w:rPr>
          <w:t>1 Bevezetés</w:t>
        </w:r>
        <w:r w:rsidR="00D529BB">
          <w:rPr>
            <w:noProof/>
            <w:webHidden/>
          </w:rPr>
          <w:tab/>
        </w:r>
        <w:r w:rsidR="00D529BB">
          <w:rPr>
            <w:noProof/>
            <w:webHidden/>
          </w:rPr>
          <w:fldChar w:fldCharType="begin"/>
        </w:r>
        <w:r w:rsidR="00D529BB">
          <w:rPr>
            <w:noProof/>
            <w:webHidden/>
          </w:rPr>
          <w:instrText xml:space="preserve"> PAGEREF _Toc198826015 \h </w:instrText>
        </w:r>
        <w:r w:rsidR="00D529BB">
          <w:rPr>
            <w:noProof/>
            <w:webHidden/>
          </w:rPr>
        </w:r>
        <w:r w:rsidR="00D529BB">
          <w:rPr>
            <w:noProof/>
            <w:webHidden/>
          </w:rPr>
          <w:fldChar w:fldCharType="separate"/>
        </w:r>
        <w:r w:rsidR="00D529BB">
          <w:rPr>
            <w:noProof/>
            <w:webHidden/>
          </w:rPr>
          <w:t>3</w:t>
        </w:r>
        <w:r w:rsidR="00D529BB">
          <w:rPr>
            <w:noProof/>
            <w:webHidden/>
          </w:rPr>
          <w:fldChar w:fldCharType="end"/>
        </w:r>
      </w:hyperlink>
    </w:p>
    <w:p w14:paraId="5A20449E" w14:textId="415FEA4B" w:rsidR="00D529BB" w:rsidRDefault="00D529BB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98826016" w:history="1">
        <w:r w:rsidRPr="00FF61D2">
          <w:rPr>
            <w:rStyle w:val="Hiperhivatkozs"/>
            <w:noProof/>
          </w:rPr>
          <w:t>1.1 Feladat bemutatása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_Toc198826016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2F5541E" w14:textId="279E2A83" w:rsidR="00D529BB" w:rsidRDefault="00D529BB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98826017" w:history="1">
        <w:r w:rsidRPr="00FF61D2">
          <w:rPr>
            <w:rStyle w:val="Hiperhivatkozs"/>
            <w:noProof/>
          </w:rPr>
          <w:t>1.2 SAP Business One bemutatása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_Toc198826017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8A8B9E6" w14:textId="249DFC22" w:rsidR="00D529BB" w:rsidRDefault="00D529BB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lang w:eastAsia="hu-HU"/>
          <w14:ligatures w14:val="standardContextual"/>
        </w:rPr>
      </w:pPr>
      <w:hyperlink w:anchor="_Toc198826018" w:history="1">
        <w:r w:rsidRPr="00FF61D2">
          <w:rPr>
            <w:rStyle w:val="Hiperhivatkozs"/>
            <w:noProof/>
          </w:rPr>
          <w:t>2 Fejlesztői környezet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_Toc198826018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BF06C78" w14:textId="62A10F95" w:rsidR="00D529BB" w:rsidRDefault="00D529BB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98826019" w:history="1">
        <w:r w:rsidRPr="00FF61D2">
          <w:rPr>
            <w:rStyle w:val="Hiperhivatkozs"/>
            <w:noProof/>
          </w:rPr>
          <w:t>2.1 Projekt felépítése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_Toc198826019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17E0F1D" w14:textId="7A27BAB3" w:rsidR="00D529BB" w:rsidRDefault="00D529BB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98826020" w:history="1">
        <w:r w:rsidRPr="00FF61D2">
          <w:rPr>
            <w:rStyle w:val="Hiperhivatkozs"/>
            <w:noProof/>
          </w:rPr>
          <w:t>2.2 Futtatás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_Toc198826020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C168502" w14:textId="1795995A" w:rsidR="00D529BB" w:rsidRDefault="00D529BB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lang w:eastAsia="hu-HU"/>
          <w14:ligatures w14:val="standardContextual"/>
        </w:rPr>
      </w:pPr>
      <w:hyperlink w:anchor="_Toc198826021" w:history="1">
        <w:r w:rsidRPr="00FF61D2">
          <w:rPr>
            <w:rStyle w:val="Hiperhivatkozs"/>
            <w:noProof/>
          </w:rPr>
          <w:t>3 Megvalósítás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_Toc198826021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6F95D6A" w14:textId="04B1A786" w:rsidR="00D529BB" w:rsidRDefault="00D529BB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98826022" w:history="1">
        <w:r w:rsidRPr="00FF61D2">
          <w:rPr>
            <w:rStyle w:val="Hiperhivatkozs"/>
            <w:noProof/>
          </w:rPr>
          <w:t>3.1 Tervezési fázis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_Toc198826022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781947B" w14:textId="3E380F97" w:rsidR="00D529BB" w:rsidRDefault="00D529B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98826023" w:history="1">
        <w:r w:rsidRPr="00FF61D2">
          <w:rPr>
            <w:rStyle w:val="Hiperhivatkozs"/>
            <w:noProof/>
          </w:rPr>
          <w:t>3.1.1 Folyamat lépései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_Toc198826023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12A1EF5" w14:textId="52901425" w:rsidR="00D529BB" w:rsidRDefault="00D529B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98826024" w:history="1">
        <w:r w:rsidRPr="00FF61D2">
          <w:rPr>
            <w:rStyle w:val="Hiperhivatkozs"/>
            <w:noProof/>
          </w:rPr>
          <w:t>3.1.2 Követelményelemzés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_Toc198826024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7F26289" w14:textId="0BC4B7F3" w:rsidR="00D529BB" w:rsidRDefault="00D529BB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98826025" w:history="1">
        <w:r w:rsidRPr="00FF61D2">
          <w:rPr>
            <w:rStyle w:val="Hiperhivatkozs"/>
            <w:noProof/>
          </w:rPr>
          <w:t>3.2 Implementációs fázis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_Toc198826025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8BB1130" w14:textId="03B1CC06" w:rsidR="00D529BB" w:rsidRDefault="00D529B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98826026" w:history="1">
        <w:r w:rsidRPr="00FF61D2">
          <w:rPr>
            <w:rStyle w:val="Hiperhivatkozs"/>
            <w:noProof/>
          </w:rPr>
          <w:t>3.2.1 Szükséges adatbázisszerkezet kialakítása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_Toc198826026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B8F3C1A" w14:textId="282435C8" w:rsidR="00D529BB" w:rsidRDefault="00D529B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98826027" w:history="1">
        <w:r w:rsidRPr="00FF61D2">
          <w:rPr>
            <w:rStyle w:val="Hiperhivatkozs"/>
            <w:noProof/>
          </w:rPr>
          <w:t>3.2.2 Felhasználói mezők felvétele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_Toc198826027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10166DE" w14:textId="4C178189" w:rsidR="00D529BB" w:rsidRDefault="00D529B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98826028" w:history="1">
        <w:r w:rsidRPr="00FF61D2">
          <w:rPr>
            <w:rStyle w:val="Hiperhivatkozs"/>
            <w:noProof/>
          </w:rPr>
          <w:t>3.2.3 Form kialakítása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_Toc198826028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DD4400C" w14:textId="5196C314" w:rsidR="00D529BB" w:rsidRDefault="00D529B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98826029" w:history="1">
        <w:r w:rsidRPr="00FF61D2">
          <w:rPr>
            <w:rStyle w:val="Hiperhivatkozs"/>
            <w:noProof/>
          </w:rPr>
          <w:t>3.2.4 Túratervezés menüpont létrehozása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_Toc198826029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2A9C754" w14:textId="14A20CA3" w:rsidR="00D529BB" w:rsidRDefault="00D529BB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98826030" w:history="1">
        <w:r w:rsidRPr="00FF61D2">
          <w:rPr>
            <w:rStyle w:val="Hiperhivatkozs"/>
            <w:noProof/>
          </w:rPr>
          <w:t>3.3 Tesztelés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_Toc198826030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650B97B" w14:textId="54CF2587" w:rsidR="00D529BB" w:rsidRDefault="00D529BB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98826031" w:history="1">
        <w:r w:rsidRPr="00FF61D2">
          <w:rPr>
            <w:rStyle w:val="Hiperhivatkozs"/>
            <w:noProof/>
          </w:rPr>
          <w:t>3.4 Telepítés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_Toc198826031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1E886F7" w14:textId="07480FB9" w:rsidR="00D529BB" w:rsidRDefault="00D529BB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lang w:eastAsia="hu-HU"/>
          <w14:ligatures w14:val="standardContextual"/>
        </w:rPr>
      </w:pPr>
      <w:hyperlink w:anchor="_Toc198826032" w:history="1">
        <w:r w:rsidRPr="00FF61D2">
          <w:rPr>
            <w:rStyle w:val="Hiperhivatkozs"/>
            <w:noProof/>
          </w:rPr>
          <w:t>4 Áttekintés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_Toc198826032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08E7F0F" w14:textId="681C838D" w:rsidR="00D529BB" w:rsidRDefault="00D529BB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98826033" w:history="1">
        <w:r w:rsidRPr="00FF61D2">
          <w:rPr>
            <w:rStyle w:val="Hiperhivatkozs"/>
            <w:noProof/>
          </w:rPr>
          <w:t>4.1 Osztályok és leírásuk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_Toc198826033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5AD274F" w14:textId="6B23F09D" w:rsidR="00D529BB" w:rsidRDefault="00D529B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98826034" w:history="1">
        <w:r w:rsidRPr="00FF61D2">
          <w:rPr>
            <w:rStyle w:val="Hiperhivatkozs"/>
            <w:noProof/>
          </w:rPr>
          <w:t>4.1.1 Program osztály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_Toc198826034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EC9D8C5" w14:textId="3BFA2173" w:rsidR="00D529BB" w:rsidRDefault="00D529B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98826035" w:history="1">
        <w:r w:rsidRPr="00FF61D2">
          <w:rPr>
            <w:rStyle w:val="Hiperhivatkozs"/>
            <w:noProof/>
          </w:rPr>
          <w:t>4.1.2 TripPlanner osztály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_Toc198826035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08DB397" w14:textId="2883BBF7" w:rsidR="00D529BB" w:rsidRDefault="00D529B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98826036" w:history="1">
        <w:r w:rsidRPr="00FF61D2">
          <w:rPr>
            <w:rStyle w:val="Hiperhivatkozs"/>
            <w:noProof/>
          </w:rPr>
          <w:t>4.1.3 IFormService interfész: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_Toc198826036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72F8046" w14:textId="4B78A79B" w:rsidR="00D529BB" w:rsidRDefault="00D529B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98826037" w:history="1">
        <w:r w:rsidRPr="00FF61D2">
          <w:rPr>
            <w:rStyle w:val="Hiperhivatkozs"/>
            <w:noProof/>
          </w:rPr>
          <w:t>4.1.4 FormService osztály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_Toc198826037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458BDCC" w14:textId="499D655D" w:rsidR="00D529BB" w:rsidRDefault="00D529BB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98826038" w:history="1">
        <w:r w:rsidRPr="00FF61D2">
          <w:rPr>
            <w:rStyle w:val="Hiperhivatkozs"/>
            <w:noProof/>
          </w:rPr>
          <w:t>4.2 Bővíthetőség lehetősége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_Toc198826038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B75EFB6" w14:textId="2ACC8A9C" w:rsidR="00D529BB" w:rsidRDefault="00D529B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98826039" w:history="1">
        <w:r w:rsidRPr="00FF61D2">
          <w:rPr>
            <w:rStyle w:val="Hiperhivatkozs"/>
            <w:noProof/>
          </w:rPr>
          <w:t>4.2.1 Crystal Reports alapú nyomtatási funkció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_Toc198826039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679E039" w14:textId="0F02B83A" w:rsidR="00D529BB" w:rsidRDefault="00D529B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98826040" w:history="1">
        <w:r w:rsidRPr="00FF61D2">
          <w:rPr>
            <w:rStyle w:val="Hiperhivatkozs"/>
            <w:noProof/>
          </w:rPr>
          <w:t>4.2.2 Vevői rendelések modul kiegészítése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_Toc198826040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C9BD301" w14:textId="7117FD53" w:rsidR="00D529BB" w:rsidRDefault="00D529BB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lang w:eastAsia="hu-HU"/>
          <w14:ligatures w14:val="standardContextual"/>
        </w:rPr>
      </w:pPr>
      <w:hyperlink w:anchor="_Toc198826041" w:history="1">
        <w:r w:rsidRPr="00FF61D2">
          <w:rPr>
            <w:rStyle w:val="Hiperhivatkozs"/>
            <w:noProof/>
          </w:rPr>
          <w:t>Irodalomjegyzék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_Toc198826041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0FAC793" w14:textId="54CEEB1A" w:rsidR="00D529BB" w:rsidRDefault="00D529BB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lang w:eastAsia="hu-HU"/>
          <w14:ligatures w14:val="standardContextual"/>
        </w:rPr>
      </w:pPr>
      <w:hyperlink w:anchor="_Toc198826042" w:history="1">
        <w:r w:rsidRPr="00FF61D2">
          <w:rPr>
            <w:rStyle w:val="Hiperhivatkozs"/>
            <w:noProof/>
          </w:rPr>
          <w:t>Függelék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_Toc198826042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1B0DC16" w14:textId="1FC70FC5" w:rsidR="00730B3C" w:rsidRDefault="00730B3C">
      <w:r>
        <w:rPr>
          <w:b/>
          <w:bCs/>
        </w:rPr>
        <w:fldChar w:fldCharType="end"/>
      </w:r>
    </w:p>
    <w:p w14:paraId="78F7E073" w14:textId="77777777" w:rsidR="0063585C" w:rsidRPr="00B50CAA" w:rsidRDefault="0063585C" w:rsidP="00AD3A6D">
      <w:pPr>
        <w:pStyle w:val="Kpalrs"/>
      </w:pPr>
    </w:p>
    <w:p w14:paraId="74983692" w14:textId="77777777" w:rsidR="00854BDC" w:rsidRPr="00B50CAA" w:rsidRDefault="00854BDC" w:rsidP="00854BDC">
      <w:pPr>
        <w:pStyle w:val="Nyilatkozatszveg"/>
      </w:pPr>
    </w:p>
    <w:p w14:paraId="0E7269D1" w14:textId="77777777" w:rsidR="00681E99" w:rsidRPr="00B50CAA" w:rsidRDefault="00681E99" w:rsidP="00F61054">
      <w:pPr>
        <w:ind w:firstLine="0"/>
        <w:sectPr w:rsidR="00681E99" w:rsidRPr="00B50CAA" w:rsidSect="00681E99">
          <w:footerReference w:type="default" r:id="rId9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p w14:paraId="31536188" w14:textId="77777777" w:rsidR="001A57BC" w:rsidRDefault="003F5425" w:rsidP="006A1B7F">
      <w:pPr>
        <w:pStyle w:val="Cmsor1"/>
      </w:pPr>
      <w:bookmarkStart w:id="0" w:name="_Toc332797397"/>
      <w:bookmarkStart w:id="1" w:name="_Toc198826015"/>
      <w:r>
        <w:lastRenderedPageBreak/>
        <w:t>Bevezetés</w:t>
      </w:r>
      <w:bookmarkEnd w:id="0"/>
      <w:bookmarkEnd w:id="1"/>
    </w:p>
    <w:p w14:paraId="343DD9A3" w14:textId="1AB9A165" w:rsidR="00E054D3" w:rsidRPr="00E054D3" w:rsidRDefault="0094150B" w:rsidP="00E054D3">
      <w:pPr>
        <w:pStyle w:val="Cmsor2"/>
      </w:pPr>
      <w:bookmarkStart w:id="2" w:name="_Toc198826016"/>
      <w:r>
        <w:t>Feladat bemutatása</w:t>
      </w:r>
      <w:bookmarkEnd w:id="2"/>
      <w:r w:rsidR="00E054D3">
        <w:br/>
      </w:r>
    </w:p>
    <w:p w14:paraId="08455B04" w14:textId="64466838" w:rsidR="00F804C6" w:rsidRDefault="0094150B" w:rsidP="001D38A2">
      <w:r w:rsidRPr="0094150B">
        <w:t>A tervezett fejlesztés célja, hogy az SAP Business One rendszerén belül egy új, felhasználóbarát funkcióval támogassa a vevői rendelések kiszállításának hatékonyabb szervezését és optimalizálását. A megoldás lehetőséget biztosít arra, hogy a felhasználók figyelembe vegyék a vállalat saját gépjárműflottájának kapacitását, valamint a kiszállítandó termékek összsúlyát, ezáltal megelőzve a túlrakodást és elősegítve a logisztikai folyamatok racionalizálását.</w:t>
      </w:r>
    </w:p>
    <w:p w14:paraId="43492198" w14:textId="0F0BA945" w:rsidR="00E054D3" w:rsidRPr="00E054D3" w:rsidRDefault="0094150B" w:rsidP="00E054D3">
      <w:pPr>
        <w:pStyle w:val="Cmsor2"/>
      </w:pPr>
      <w:bookmarkStart w:id="3" w:name="_Toc198826017"/>
      <w:r>
        <w:t>SAP Business One bemutatása</w:t>
      </w:r>
      <w:bookmarkEnd w:id="3"/>
      <w:r w:rsidR="00E054D3">
        <w:br/>
      </w:r>
    </w:p>
    <w:p w14:paraId="6193D796" w14:textId="71BCE46B" w:rsidR="0094150B" w:rsidRDefault="0094150B" w:rsidP="0094150B">
      <w:r>
        <w:t>Az SAP Business One egy integrált vállalatirányítási rendszer (ERP), amelyet kifejezetten kis- és középvállalkozások számára fejlesztett ki az SAP. A rendszer célja, hogy a vállalatok egyetlen, átfogó platformon keresztül kezelhessék alapvető üzleti folyamataikat, mint például a pénzügyek, értékesítés, beszerzés, készletgazdálkodás, gyártás és ügyfélkapcsolat-kezelés. Az SAP Business One lehetővé teszi a valós idejű adatkezelést és jelentéskészítést, így támogatja a gyors és megalapozott döntéshozatalt.</w:t>
      </w:r>
    </w:p>
    <w:p w14:paraId="618EFD8A" w14:textId="6143666A" w:rsidR="0094150B" w:rsidRDefault="0094150B" w:rsidP="0094150B">
      <w:r>
        <w:t>A rendszer egyik legnagyobb előnye az integrált működés, amely biztosítja, hogy minden adat egy közös adatbázisban kerüljön tárolásra. Ezáltal kiküszöbölhetők az adatredundanciák, csökken a hibalehetőség, és nő az átláthatóság. Egy értékesítési folyamat például teljes egészében végigvihető a rendszerben: az ajánlatból rendelés, majd szállítólevél, végül számla és könyvelési tétel generálható, mindezt automatikusan és egymással összefüggésben.</w:t>
      </w:r>
    </w:p>
    <w:p w14:paraId="0140DC01" w14:textId="77777777" w:rsidR="00F804C6" w:rsidRDefault="00F804C6">
      <w:pPr>
        <w:spacing w:after="0" w:line="240" w:lineRule="auto"/>
        <w:ind w:firstLine="0"/>
        <w:jc w:val="left"/>
      </w:pPr>
      <w:r>
        <w:br w:type="page"/>
      </w:r>
    </w:p>
    <w:p w14:paraId="3BFBAE77" w14:textId="67C164B2" w:rsidR="0094150B" w:rsidRDefault="0094150B" w:rsidP="0094150B">
      <w:r>
        <w:lastRenderedPageBreak/>
        <w:t>Az SAP Business One rugalmasan testreszabható, így a vállalat saját működési folyamataihoz igazítható. Támogatja az egyedi fejlesztések és kiegészítő modulok (add-on-ok) beépítését, valamint külső rendszerekkel – például logisztikai vagy webáruházi megoldásokkal – való integrációt is. A felhasználói felület könnyen kezelhető, grafikus kialakítása révén intuitív módon segíti a napi munkavégzést, míg az automatizált figyelmeztetések és riportok tovább növelik a hatékonyságot.</w:t>
      </w:r>
    </w:p>
    <w:p w14:paraId="5BD09EF9" w14:textId="77777777" w:rsidR="00F804C6" w:rsidRDefault="00F804C6" w:rsidP="0094150B"/>
    <w:p w14:paraId="4FD3E2DF" w14:textId="77777777" w:rsidR="00F804C6" w:rsidRDefault="00F804C6" w:rsidP="00F804C6">
      <w:pPr>
        <w:pStyle w:val="Kp"/>
      </w:pPr>
      <w:r>
        <w:rPr>
          <w:noProof/>
        </w:rPr>
        <w:drawing>
          <wp:inline distT="0" distB="0" distL="0" distR="0" wp14:anchorId="74111382" wp14:editId="1CEC97A4">
            <wp:extent cx="4905375" cy="3466757"/>
            <wp:effectExtent l="0" t="0" r="0" b="635"/>
            <wp:docPr id="536561551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561551" name="Kép 53656155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601" cy="346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DFBE0" w14:textId="7FA4CC8D" w:rsidR="00F804C6" w:rsidRDefault="007901D0" w:rsidP="00AD3A6D">
      <w:pPr>
        <w:pStyle w:val="Kpalrs"/>
      </w:pPr>
      <w:fldSimple w:instr=" SEQ Az_SAP_Business_One_széleskörű_integráci \* ARABIC ">
        <w:r>
          <w:rPr>
            <w:noProof/>
          </w:rPr>
          <w:t>1</w:t>
        </w:r>
      </w:fldSimple>
      <w:r w:rsidR="00F804C6">
        <w:t>. Az SAP Business One széleskörű integráció</w:t>
      </w:r>
      <w:r w:rsidR="00485ADD">
        <w:t>t biztosít</w:t>
      </w:r>
    </w:p>
    <w:p w14:paraId="4326F4A4" w14:textId="77777777" w:rsidR="0094150B" w:rsidRDefault="0094150B">
      <w:pPr>
        <w:spacing w:after="0" w:line="240" w:lineRule="auto"/>
        <w:ind w:firstLine="0"/>
        <w:jc w:val="left"/>
      </w:pPr>
      <w:r>
        <w:br w:type="page"/>
      </w:r>
    </w:p>
    <w:p w14:paraId="219213B5" w14:textId="69146879" w:rsidR="0094150B" w:rsidRDefault="0094150B" w:rsidP="00EC6EC9">
      <w:pPr>
        <w:pStyle w:val="Cmsor1"/>
      </w:pPr>
      <w:bookmarkStart w:id="4" w:name="_Toc198826018"/>
      <w:r>
        <w:lastRenderedPageBreak/>
        <w:t>Fe</w:t>
      </w:r>
      <w:r w:rsidR="00EC6EC9">
        <w:t>jlesztői környezet</w:t>
      </w:r>
      <w:bookmarkEnd w:id="4"/>
    </w:p>
    <w:p w14:paraId="45744404" w14:textId="4F1FB492" w:rsidR="0004218C" w:rsidRDefault="0004218C" w:rsidP="00EA0EEE">
      <w:r>
        <w:t>Az Addon-ok fejlesztését a legegyszerűbb módon a Visual Studio (2019 vagy régebbi) segítségével tudjuk elvégezni. Ezek a verziók tartalmaznak egy minta projektet, amit kiválasztva már megkapjuk a szükséges alapokat.</w:t>
      </w:r>
      <w:r w:rsidR="00EA0EEE" w:rsidRPr="00EA0EEE">
        <w:t xml:space="preserve"> </w:t>
      </w:r>
      <w:r w:rsidR="00EA0EEE">
        <w:t>Jelenleg a sablon a .Net Framework 4.7.2-es verzióját használja alapértelmezetten.</w:t>
      </w:r>
    </w:p>
    <w:p w14:paraId="08ECD970" w14:textId="35D0D7B2" w:rsidR="0004218C" w:rsidRDefault="0004218C" w:rsidP="0004218C">
      <w:r>
        <w:t xml:space="preserve">Néhány kiegészítés </w:t>
      </w:r>
      <w:r w:rsidR="00EA0EEE">
        <w:t>a sablon</w:t>
      </w:r>
      <w:r>
        <w:t xml:space="preserve"> esetén is szükséges: A „References” fülön található .dll fájlok közé fel kell venn</w:t>
      </w:r>
      <w:r w:rsidR="00EA0EEE">
        <w:t>i</w:t>
      </w:r>
      <w:r>
        <w:t xml:space="preserve"> két új fájlt. A </w:t>
      </w:r>
      <w:r w:rsidRPr="0004218C">
        <w:t>SAPbouiCOM, ami az SAP Business One UI API</w:t>
      </w:r>
      <w:r>
        <w:t xml:space="preserve">-ja és </w:t>
      </w:r>
      <w:r w:rsidRPr="0004218C">
        <w:t>SAPbobsCOM, ami az SAP Business One DI API</w:t>
      </w:r>
      <w:r>
        <w:t>-ja. Ezeknek a segítségével tud</w:t>
      </w:r>
      <w:r w:rsidR="00EA0EEE">
        <w:t xml:space="preserve"> a program</w:t>
      </w:r>
      <w:r>
        <w:t xml:space="preserve"> kommunikálni a grafikus felülettel, illetve a kliens mögötti adatbázissal.</w:t>
      </w:r>
    </w:p>
    <w:p w14:paraId="5C80CC38" w14:textId="3213F830" w:rsidR="00B15193" w:rsidRPr="00B15193" w:rsidRDefault="0004218C" w:rsidP="00E054D3">
      <w:pPr>
        <w:pStyle w:val="Cmsor2"/>
      </w:pPr>
      <w:bookmarkStart w:id="5" w:name="_Toc198826019"/>
      <w:r>
        <w:t>Projekt felépítése</w:t>
      </w:r>
      <w:bookmarkEnd w:id="5"/>
      <w:r w:rsidR="00E054D3">
        <w:br/>
      </w:r>
    </w:p>
    <w:p w14:paraId="6EFC5DDD" w14:textId="6366437B" w:rsidR="0004218C" w:rsidRDefault="00EA0EEE" w:rsidP="0004218C">
      <w:r>
        <w:t xml:space="preserve">A projektet elkészítve kapunk egy kezdeti főprogramot „Program” néven (main), illetve egy „Menu” névvel ellátott C# fájlt, ami tartalmazza egy üres form és új menüpont felvételét. Formot a projekt során SAP Business One Studio segítségével készült, azonban kódból is elkészíthető ugyanazon form. Ehhez tartalmaz egy form1.b1f nevű fájlt a projekt. Emelett megtalálható a fentebb említett „References” fül, ahol a felhasznált API-okat (.dll fájlok) lehet kezelni, illetve a „Properties” fül, ami maga a projekt felépítését írja le. Itt található az „Assembly.cs”, ahol megadható az elkészített Addon-hoz tartózó név, cégnév, esetleges copyright információk. </w:t>
      </w:r>
    </w:p>
    <w:p w14:paraId="2C5EE2B4" w14:textId="66BC1CAF" w:rsidR="00EA0EEE" w:rsidRDefault="00EA0EEE" w:rsidP="00EA0EEE">
      <w:pPr>
        <w:pStyle w:val="Cmsor2"/>
      </w:pPr>
      <w:bookmarkStart w:id="6" w:name="_Toc198826020"/>
      <w:r>
        <w:t>Futtatás</w:t>
      </w:r>
      <w:bookmarkEnd w:id="6"/>
    </w:p>
    <w:p w14:paraId="0545888B" w14:textId="77777777" w:rsidR="00B15193" w:rsidRPr="00B15193" w:rsidRDefault="00B15193" w:rsidP="00B15193"/>
    <w:p w14:paraId="638BA086" w14:textId="25463179" w:rsidR="00EA0EEE" w:rsidRDefault="00EA0EEE" w:rsidP="00EA0EEE">
      <w:r>
        <w:t>Az első futtatás előtt fontos megjegyezni, hogy az Addon csak akkor tud kapcsolódni a klienshez, ha a Visual Studio és az SAP kliens is adminisztrátori módban fut. Ennek az oka, hogy az Addon telepítése előtt, kizárólag Debug módban futtatható a kód.</w:t>
      </w:r>
    </w:p>
    <w:p w14:paraId="3E31A7FE" w14:textId="1A9624BF" w:rsidR="00C55036" w:rsidRPr="00EA0EEE" w:rsidRDefault="00C55036" w:rsidP="00EA0EEE">
      <w:r>
        <w:t>Futtatáshoz a fejlesztői környezet – jelen esetben Visual Studio – „Configuration Manager” menüpontja alatt kell felkonfigurálni a futtatás környezetét. Ehhez szükséges beállítani, hogy Debug módban fusson, illetve a „Platform” menüpont alatt az x64-es architektúrát kell beállítani.</w:t>
      </w:r>
    </w:p>
    <w:p w14:paraId="05728CDE" w14:textId="77777777" w:rsidR="00176581" w:rsidRDefault="00176581" w:rsidP="00176581">
      <w:pPr>
        <w:pStyle w:val="Kp"/>
      </w:pPr>
      <w:r>
        <w:rPr>
          <w:noProof/>
        </w:rPr>
        <w:lastRenderedPageBreak/>
        <w:drawing>
          <wp:inline distT="0" distB="0" distL="0" distR="0" wp14:anchorId="6CB09767" wp14:editId="1171063B">
            <wp:extent cx="5400040" cy="2711450"/>
            <wp:effectExtent l="0" t="0" r="0" b="6350"/>
            <wp:docPr id="977135895" name="Kép 3" descr="A képen diagram, sor, szöveg, Párhuzamo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135895" name="Kép 3" descr="A képen diagram, sor, szöveg, Párhuzamos látható&#10;&#10;Előfordulhat, hogy a mesterséges intelligencia által létrehozott tartalom helytelen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70BBC" w14:textId="4F0FEF7E" w:rsidR="00804D7A" w:rsidRPr="00804D7A" w:rsidRDefault="00176581" w:rsidP="00AD3A6D">
      <w:pPr>
        <w:pStyle w:val="Kpalrs"/>
      </w:pPr>
      <w:r>
        <w:t>2. Kapcsolat létrehozása az SAP Business One klienssel</w:t>
      </w:r>
    </w:p>
    <w:p w14:paraId="2B711A55" w14:textId="713A36EC" w:rsidR="00EC6EC9" w:rsidRDefault="00926124" w:rsidP="00926124">
      <w:pPr>
        <w:pStyle w:val="Cmsor1"/>
      </w:pPr>
      <w:bookmarkStart w:id="7" w:name="_Toc198826021"/>
      <w:r>
        <w:lastRenderedPageBreak/>
        <w:t>Megvalósítás</w:t>
      </w:r>
      <w:bookmarkEnd w:id="7"/>
    </w:p>
    <w:p w14:paraId="506238EF" w14:textId="46BEF68D" w:rsidR="00926124" w:rsidRDefault="00926124" w:rsidP="00926124">
      <w:pPr>
        <w:pStyle w:val="Cmsor2"/>
      </w:pPr>
      <w:bookmarkStart w:id="8" w:name="_Toc198826022"/>
      <w:r>
        <w:t>Tervezési fázis</w:t>
      </w:r>
      <w:bookmarkEnd w:id="8"/>
    </w:p>
    <w:p w14:paraId="29088451" w14:textId="745E13A9" w:rsidR="00805CF2" w:rsidRDefault="001D38A2" w:rsidP="001D38A2">
      <w:pPr>
        <w:pStyle w:val="Cmsor3"/>
      </w:pPr>
      <w:bookmarkStart w:id="9" w:name="_Toc198826023"/>
      <w:r>
        <w:t>Folyamat lépései</w:t>
      </w:r>
      <w:bookmarkEnd w:id="9"/>
    </w:p>
    <w:p w14:paraId="69F78940" w14:textId="53F3D6F2" w:rsidR="001D38A2" w:rsidRPr="001D38A2" w:rsidRDefault="001D38A2" w:rsidP="001D38A2">
      <w:r w:rsidRPr="001D38A2">
        <w:t>A tervezési fázis a projekt alapvető szakasza, amely során a megrendelői igények és a funkcionális követelmények alapján meghatározásra kerül a fejlesztési folyamat menete és struktúrája. Ez a fázis kulcsfontosságú annak érdekében, hogy egy világos és strukturált megközelítést alakítsunk ki, amely iránymutatást nyújt a fejlesztés minden lépéséhez, biztosítva a hatékony implementációt és tesztelést.</w:t>
      </w:r>
    </w:p>
    <w:p w14:paraId="04335454" w14:textId="48BA174B" w:rsidR="00805CF2" w:rsidRDefault="00805CF2" w:rsidP="00805CF2">
      <w:pPr>
        <w:pStyle w:val="Kp"/>
      </w:pPr>
      <w:r>
        <w:rPr>
          <w:noProof/>
        </w:rPr>
        <w:drawing>
          <wp:inline distT="0" distB="0" distL="0" distR="0" wp14:anchorId="261C8558" wp14:editId="211E27E1">
            <wp:extent cx="5400040" cy="5060315"/>
            <wp:effectExtent l="0" t="0" r="0" b="0"/>
            <wp:docPr id="427161843" name="Kép 4" descr="A képen szöveg, képernyőkép, diagram, Párhuzamo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514629" name="Kép 4" descr="A képen szöveg, képernyőkép, diagram, Párhuzamos látható&#10;&#10;Előfordulhat, hogy a mesterséges intelligencia által létrehozott tartalom helytelen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6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B3F58" w14:textId="3DBB3CC6" w:rsidR="00805CF2" w:rsidRDefault="00805CF2" w:rsidP="00AD3A6D">
      <w:pPr>
        <w:pStyle w:val="Kpalrs"/>
      </w:pPr>
      <w:r>
        <w:t>3. Fejlesztési folyamatot ábrázoló diagram</w:t>
      </w:r>
    </w:p>
    <w:p w14:paraId="3F7811F2" w14:textId="77777777" w:rsidR="00805CF2" w:rsidRDefault="00805CF2">
      <w:pPr>
        <w:spacing w:after="0" w:line="240" w:lineRule="auto"/>
        <w:ind w:firstLine="0"/>
        <w:jc w:val="left"/>
        <w:rPr>
          <w:rFonts w:cs="Arial"/>
          <w:b/>
          <w:bCs/>
          <w:sz w:val="28"/>
          <w:szCs w:val="26"/>
        </w:rPr>
      </w:pPr>
      <w:r>
        <w:br w:type="page"/>
      </w:r>
    </w:p>
    <w:p w14:paraId="3996DAC7" w14:textId="531749D3" w:rsidR="00805CF2" w:rsidRDefault="00805CF2" w:rsidP="00805CF2">
      <w:pPr>
        <w:pStyle w:val="Cmsor3"/>
      </w:pPr>
      <w:bookmarkStart w:id="10" w:name="_Toc198826024"/>
      <w:r>
        <w:lastRenderedPageBreak/>
        <w:t>Követelményelemzés</w:t>
      </w:r>
      <w:bookmarkEnd w:id="10"/>
    </w:p>
    <w:p w14:paraId="6BE15799" w14:textId="11483981" w:rsidR="00805CF2" w:rsidRDefault="00805CF2" w:rsidP="00805CF2">
      <w:r w:rsidRPr="00805CF2">
        <w:t xml:space="preserve">A folyamat kezdeteként részletes elemzés valósul meg a megrendelői igények </w:t>
      </w:r>
      <w:r w:rsidR="007A71FA">
        <w:t>azonosítására</w:t>
      </w:r>
      <w:r w:rsidRPr="00805CF2">
        <w:t xml:space="preserve">, amelynek célja a SAP Business One rendszerhez fejlesztett add-on által teljesítendő funkciók és üzleti célok pontos meghatározása. Ez a lépés magába foglalja a funkcionális követelmények összegyűjtését és részletes kidolgozását, amelyek az add-on fejlesztésének alapjául szolgálnak. </w:t>
      </w:r>
    </w:p>
    <w:p w14:paraId="4E005E2E" w14:textId="33D0EB03" w:rsidR="00805CF2" w:rsidRPr="00805CF2" w:rsidRDefault="00805CF2" w:rsidP="00805CF2">
      <w:r w:rsidRPr="00805CF2">
        <w:t xml:space="preserve">A követelményelemzés eredményeként </w:t>
      </w:r>
      <w:r>
        <w:t>U</w:t>
      </w:r>
      <w:r w:rsidRPr="00805CF2">
        <w:t xml:space="preserve">se </w:t>
      </w:r>
      <w:r>
        <w:t>C</w:t>
      </w:r>
      <w:r w:rsidRPr="00805CF2">
        <w:t xml:space="preserve">ase diagramok készülnek, amelyek az add-on interakcióit és funkcionalitásait szemléltetik. </w:t>
      </w:r>
    </w:p>
    <w:p w14:paraId="309E07B0" w14:textId="72A599D9" w:rsidR="00D61CF3" w:rsidRDefault="00D61CF3" w:rsidP="00D61CF3">
      <w:pPr>
        <w:pStyle w:val="Kp"/>
      </w:pPr>
      <w:r>
        <w:rPr>
          <w:noProof/>
        </w:rPr>
        <w:drawing>
          <wp:inline distT="0" distB="0" distL="0" distR="0" wp14:anchorId="560C1876" wp14:editId="3F300B83">
            <wp:extent cx="5400040" cy="3466465"/>
            <wp:effectExtent l="0" t="0" r="0" b="635"/>
            <wp:docPr id="950836259" name="Kép 5" descr="A képen szöveg, diagram, képernyőkép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964153" name="Kép 5" descr="A képen szöveg, diagram, képernyőkép, sor látható&#10;&#10;Előfordulhat, hogy a mesterséges intelligencia által létrehozott tartalom helytelen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C1EF4" w14:textId="6C9A530F" w:rsidR="00E20C8B" w:rsidRDefault="00D61CF3" w:rsidP="00AD3A6D">
      <w:pPr>
        <w:pStyle w:val="Kpalrs"/>
      </w:pPr>
      <w:r>
        <w:t xml:space="preserve">4. Vevői rendelések </w:t>
      </w:r>
      <w:r w:rsidR="003E4B0D">
        <w:t>menühöz</w:t>
      </w:r>
      <w:r>
        <w:t xml:space="preserve"> tartozó Use Case diagram</w:t>
      </w:r>
    </w:p>
    <w:p w14:paraId="7F1F1F36" w14:textId="26BC6E5B" w:rsidR="00E20C8B" w:rsidRDefault="00E20C8B" w:rsidP="00E20C8B">
      <w:pPr>
        <w:pStyle w:val="Kp"/>
      </w:pPr>
    </w:p>
    <w:p w14:paraId="47FC8CFC" w14:textId="77777777" w:rsidR="00E20C8B" w:rsidRDefault="00E20C8B" w:rsidP="00E20C8B">
      <w:pPr>
        <w:pStyle w:val="Kp"/>
      </w:pPr>
      <w:r>
        <w:rPr>
          <w:noProof/>
        </w:rPr>
        <w:drawing>
          <wp:inline distT="0" distB="0" distL="0" distR="0" wp14:anchorId="40952675" wp14:editId="6185695F">
            <wp:extent cx="5400040" cy="3341370"/>
            <wp:effectExtent l="0" t="0" r="0" b="0"/>
            <wp:docPr id="1541777121" name="Kép 6" descr="A képen képernyőkép, diagram, sor, Diagra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777121" name="Kép 6" descr="A képen képernyőkép, diagram, sor, Diagram látható&#10;&#10;Előfordulhat, hogy a mesterséges intelligencia által létrehozott tartalom helytelen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3BBB6" w14:textId="368C9D00" w:rsidR="00E20C8B" w:rsidRPr="00E20C8B" w:rsidRDefault="00E20C8B" w:rsidP="00AD3A6D">
      <w:pPr>
        <w:pStyle w:val="Kpalrs"/>
      </w:pPr>
      <w:r w:rsidRPr="00E20C8B">
        <w:t xml:space="preserve">5. A kialakítandó </w:t>
      </w:r>
      <w:r w:rsidR="003E4B0D">
        <w:t>menühöz</w:t>
      </w:r>
      <w:r w:rsidRPr="00E20C8B">
        <w:t xml:space="preserve"> tartozó Use Case diagram</w:t>
      </w:r>
    </w:p>
    <w:p w14:paraId="31BEB23D" w14:textId="77777777" w:rsidR="0087158E" w:rsidRDefault="0087158E">
      <w:pPr>
        <w:spacing w:after="0" w:line="240" w:lineRule="auto"/>
        <w:ind w:firstLine="0"/>
        <w:jc w:val="left"/>
        <w:rPr>
          <w:rFonts w:cs="Arial"/>
          <w:b/>
          <w:bCs/>
          <w:iCs/>
          <w:sz w:val="32"/>
          <w:szCs w:val="28"/>
        </w:rPr>
      </w:pPr>
      <w:r>
        <w:br w:type="page"/>
      </w:r>
    </w:p>
    <w:p w14:paraId="088D68EF" w14:textId="61C3DB3E" w:rsidR="00926124" w:rsidRDefault="00926124" w:rsidP="00926124">
      <w:pPr>
        <w:pStyle w:val="Cmsor2"/>
      </w:pPr>
      <w:bookmarkStart w:id="11" w:name="_Toc198826025"/>
      <w:r>
        <w:lastRenderedPageBreak/>
        <w:t>Implementációs fázis</w:t>
      </w:r>
      <w:bookmarkEnd w:id="11"/>
    </w:p>
    <w:p w14:paraId="60CBA0C2" w14:textId="35E7C03B" w:rsidR="001D38A2" w:rsidRDefault="001D38A2" w:rsidP="001D38A2">
      <w:pPr>
        <w:pStyle w:val="Cmsor3"/>
      </w:pPr>
      <w:bookmarkStart w:id="12" w:name="_Toc198826026"/>
      <w:r>
        <w:t>Szükséges adatbázisszerkezet kialakítása</w:t>
      </w:r>
      <w:bookmarkEnd w:id="12"/>
    </w:p>
    <w:p w14:paraId="267154F0" w14:textId="73BDE20E" w:rsidR="001D38A2" w:rsidRDefault="001D38A2" w:rsidP="001D38A2">
      <w:r>
        <w:t xml:space="preserve">Az </w:t>
      </w:r>
      <w:r w:rsidR="00B15193">
        <w:t>Add</w:t>
      </w:r>
      <w:r>
        <w:t xml:space="preserve">on-hoz szükséges adatbázis szerkezet </w:t>
      </w:r>
      <w:r w:rsidR="0087158E">
        <w:t>kialakítása során felhasználásra kerül az SAP Business One „Vevői rendelések”-hez tartozó rendszertáblája, illetve</w:t>
      </w:r>
      <w:r w:rsidR="000F6ABD">
        <w:t xml:space="preserve"> négy</w:t>
      </w:r>
      <w:r w:rsidR="0087158E">
        <w:t xml:space="preserve"> ún. „Felhasználó által definiált tábla”.</w:t>
      </w:r>
    </w:p>
    <w:tbl>
      <w:tblPr>
        <w:tblStyle w:val="Rcsostblzat"/>
        <w:tblW w:w="8359" w:type="dxa"/>
        <w:jc w:val="center"/>
        <w:tblLook w:val="04A0" w:firstRow="1" w:lastRow="0" w:firstColumn="1" w:lastColumn="0" w:noHBand="0" w:noVBand="1"/>
      </w:tblPr>
      <w:tblGrid>
        <w:gridCol w:w="2123"/>
        <w:gridCol w:w="4275"/>
        <w:gridCol w:w="1961"/>
      </w:tblGrid>
      <w:tr w:rsidR="003E1A7E" w14:paraId="4F4F173E" w14:textId="76D76570" w:rsidTr="003E1A7E">
        <w:trPr>
          <w:trHeight w:val="419"/>
          <w:jc w:val="center"/>
        </w:trPr>
        <w:tc>
          <w:tcPr>
            <w:tcW w:w="2123" w:type="dxa"/>
            <w:vAlign w:val="center"/>
          </w:tcPr>
          <w:p w14:paraId="1C431680" w14:textId="01B38330" w:rsidR="003E1A7E" w:rsidRDefault="003E1A7E" w:rsidP="003E1A7E">
            <w:pPr>
              <w:ind w:firstLine="0"/>
              <w:jc w:val="center"/>
            </w:pPr>
            <w:r>
              <w:t>Tábla neve</w:t>
            </w:r>
          </w:p>
        </w:tc>
        <w:tc>
          <w:tcPr>
            <w:tcW w:w="4275" w:type="dxa"/>
            <w:vAlign w:val="center"/>
          </w:tcPr>
          <w:p w14:paraId="54C2E452" w14:textId="359AE6A1" w:rsidR="003E1A7E" w:rsidRDefault="003E1A7E" w:rsidP="003E1A7E">
            <w:pPr>
              <w:ind w:firstLine="0"/>
              <w:jc w:val="center"/>
            </w:pPr>
            <w:r>
              <w:t>Célja</w:t>
            </w:r>
          </w:p>
        </w:tc>
        <w:tc>
          <w:tcPr>
            <w:tcW w:w="1961" w:type="dxa"/>
            <w:vAlign w:val="center"/>
          </w:tcPr>
          <w:p w14:paraId="53BE03FE" w14:textId="17CDFAD3" w:rsidR="003E1A7E" w:rsidRDefault="003E1A7E" w:rsidP="003E1A7E">
            <w:pPr>
              <w:ind w:firstLine="0"/>
              <w:jc w:val="center"/>
            </w:pPr>
            <w:r>
              <w:t>Típusa</w:t>
            </w:r>
          </w:p>
        </w:tc>
      </w:tr>
      <w:tr w:rsidR="003E1A7E" w14:paraId="528AA0ED" w14:textId="10C76CEC" w:rsidTr="003E1A7E">
        <w:trPr>
          <w:trHeight w:val="934"/>
          <w:jc w:val="center"/>
        </w:trPr>
        <w:tc>
          <w:tcPr>
            <w:tcW w:w="2123" w:type="dxa"/>
            <w:vAlign w:val="center"/>
          </w:tcPr>
          <w:p w14:paraId="283B8B34" w14:textId="3A495F24" w:rsidR="003E1A7E" w:rsidRDefault="003E1A7E" w:rsidP="003E1A7E">
            <w:pPr>
              <w:ind w:firstLine="0"/>
              <w:jc w:val="center"/>
            </w:pPr>
            <w:r>
              <w:t>ORDR</w:t>
            </w:r>
          </w:p>
        </w:tc>
        <w:tc>
          <w:tcPr>
            <w:tcW w:w="4275" w:type="dxa"/>
            <w:vAlign w:val="center"/>
          </w:tcPr>
          <w:p w14:paraId="0F581007" w14:textId="13452B5A" w:rsidR="003E1A7E" w:rsidRDefault="003E1A7E" w:rsidP="003E1A7E">
            <w:pPr>
              <w:ind w:firstLine="0"/>
              <w:jc w:val="center"/>
            </w:pPr>
            <w:r>
              <w:t>A vevői rendelésekhez tartozó adatok tárolása</w:t>
            </w:r>
          </w:p>
        </w:tc>
        <w:tc>
          <w:tcPr>
            <w:tcW w:w="1961" w:type="dxa"/>
            <w:vAlign w:val="center"/>
          </w:tcPr>
          <w:p w14:paraId="406B909E" w14:textId="03813DE0" w:rsidR="003E1A7E" w:rsidRDefault="003E1A7E" w:rsidP="003E1A7E">
            <w:pPr>
              <w:ind w:firstLine="0"/>
              <w:jc w:val="center"/>
            </w:pPr>
            <w:r>
              <w:t>Rendszertábla</w:t>
            </w:r>
          </w:p>
        </w:tc>
      </w:tr>
      <w:tr w:rsidR="003E1A7E" w14:paraId="02D2C793" w14:textId="1B1E6E3F" w:rsidTr="003E1A7E">
        <w:trPr>
          <w:trHeight w:val="947"/>
          <w:jc w:val="center"/>
        </w:trPr>
        <w:tc>
          <w:tcPr>
            <w:tcW w:w="2123" w:type="dxa"/>
            <w:vAlign w:val="center"/>
          </w:tcPr>
          <w:p w14:paraId="2B4C7565" w14:textId="3E701842" w:rsidR="003E1A7E" w:rsidRDefault="003E1A7E" w:rsidP="003E1A7E">
            <w:pPr>
              <w:ind w:firstLine="0"/>
              <w:jc w:val="center"/>
            </w:pPr>
            <w:r>
              <w:t>NTT_TOUR</w:t>
            </w:r>
          </w:p>
        </w:tc>
        <w:tc>
          <w:tcPr>
            <w:tcW w:w="4275" w:type="dxa"/>
            <w:vAlign w:val="center"/>
          </w:tcPr>
          <w:p w14:paraId="2F40809B" w14:textId="010A76B6" w:rsidR="003E1A7E" w:rsidRDefault="003E1A7E" w:rsidP="003E1A7E">
            <w:pPr>
              <w:ind w:firstLine="0"/>
              <w:jc w:val="center"/>
            </w:pPr>
            <w:r>
              <w:t>A Túratervezéshez kapcsolódó adatok tárolása</w:t>
            </w:r>
          </w:p>
        </w:tc>
        <w:tc>
          <w:tcPr>
            <w:tcW w:w="1961" w:type="dxa"/>
            <w:vAlign w:val="center"/>
          </w:tcPr>
          <w:p w14:paraId="589276C6" w14:textId="688B523A" w:rsidR="003E1A7E" w:rsidRDefault="003E1A7E" w:rsidP="003E1A7E">
            <w:pPr>
              <w:ind w:firstLine="0"/>
              <w:jc w:val="center"/>
            </w:pPr>
            <w:r>
              <w:t>Felhasználó által definiált tábla</w:t>
            </w:r>
          </w:p>
        </w:tc>
      </w:tr>
      <w:tr w:rsidR="003E1A7E" w14:paraId="5121210C" w14:textId="11897D16" w:rsidTr="003E1A7E">
        <w:trPr>
          <w:trHeight w:val="942"/>
          <w:jc w:val="center"/>
        </w:trPr>
        <w:tc>
          <w:tcPr>
            <w:tcW w:w="2123" w:type="dxa"/>
            <w:vAlign w:val="center"/>
          </w:tcPr>
          <w:p w14:paraId="6B3F00DB" w14:textId="6BD2FE59" w:rsidR="003E1A7E" w:rsidRDefault="003E1A7E" w:rsidP="003E1A7E">
            <w:pPr>
              <w:ind w:firstLine="0"/>
              <w:jc w:val="center"/>
            </w:pPr>
            <w:r>
              <w:t>NTT_SZALLKOR</w:t>
            </w:r>
          </w:p>
        </w:tc>
        <w:tc>
          <w:tcPr>
            <w:tcW w:w="4275" w:type="dxa"/>
            <w:vAlign w:val="center"/>
          </w:tcPr>
          <w:p w14:paraId="6B10C313" w14:textId="4AC4BEF4" w:rsidR="003E1A7E" w:rsidRDefault="003E1A7E" w:rsidP="003E1A7E">
            <w:pPr>
              <w:ind w:firstLine="0"/>
              <w:jc w:val="center"/>
            </w:pPr>
            <w:r>
              <w:t xml:space="preserve">Szállítási körök tárolása </w:t>
            </w:r>
          </w:p>
        </w:tc>
        <w:tc>
          <w:tcPr>
            <w:tcW w:w="1961" w:type="dxa"/>
            <w:vAlign w:val="center"/>
          </w:tcPr>
          <w:p w14:paraId="7D18A7DC" w14:textId="1099C21B" w:rsidR="003E1A7E" w:rsidRDefault="003E1A7E" w:rsidP="003E1A7E">
            <w:pPr>
              <w:ind w:firstLine="0"/>
              <w:jc w:val="center"/>
            </w:pPr>
            <w:r>
              <w:t>Felhasználó által definiált tábla</w:t>
            </w:r>
          </w:p>
        </w:tc>
      </w:tr>
      <w:tr w:rsidR="003E1A7E" w14:paraId="7583752F" w14:textId="5B5A7A5D" w:rsidTr="003E1A7E">
        <w:trPr>
          <w:trHeight w:val="1332"/>
          <w:jc w:val="center"/>
        </w:trPr>
        <w:tc>
          <w:tcPr>
            <w:tcW w:w="2123" w:type="dxa"/>
            <w:vAlign w:val="center"/>
          </w:tcPr>
          <w:p w14:paraId="65E28A16" w14:textId="7EE208B3" w:rsidR="003E1A7E" w:rsidRDefault="003E1A7E" w:rsidP="003E1A7E">
            <w:pPr>
              <w:ind w:firstLine="0"/>
              <w:jc w:val="center"/>
            </w:pPr>
            <w:r>
              <w:t>NTT_SOFOR</w:t>
            </w:r>
          </w:p>
        </w:tc>
        <w:tc>
          <w:tcPr>
            <w:tcW w:w="4275" w:type="dxa"/>
            <w:vAlign w:val="center"/>
          </w:tcPr>
          <w:p w14:paraId="3ED86282" w14:textId="35636305" w:rsidR="003E1A7E" w:rsidRDefault="003E1A7E" w:rsidP="003E1A7E">
            <w:pPr>
              <w:ind w:firstLine="0"/>
              <w:jc w:val="center"/>
            </w:pPr>
            <w:r>
              <w:t xml:space="preserve">A vállalat sofőrjeinek tárolása </w:t>
            </w:r>
          </w:p>
        </w:tc>
        <w:tc>
          <w:tcPr>
            <w:tcW w:w="1961" w:type="dxa"/>
            <w:vAlign w:val="center"/>
          </w:tcPr>
          <w:p w14:paraId="0E47DA04" w14:textId="5F249AB0" w:rsidR="003E1A7E" w:rsidRDefault="003E1A7E" w:rsidP="003E1A7E">
            <w:pPr>
              <w:ind w:firstLine="0"/>
              <w:jc w:val="center"/>
            </w:pPr>
            <w:r>
              <w:t>Felhasználó által definiált tábla</w:t>
            </w:r>
          </w:p>
        </w:tc>
      </w:tr>
      <w:tr w:rsidR="003E1A7E" w14:paraId="7D2E6610" w14:textId="77777777" w:rsidTr="003E1A7E">
        <w:trPr>
          <w:trHeight w:val="1332"/>
          <w:jc w:val="center"/>
        </w:trPr>
        <w:tc>
          <w:tcPr>
            <w:tcW w:w="2123" w:type="dxa"/>
            <w:vAlign w:val="center"/>
          </w:tcPr>
          <w:p w14:paraId="65F57231" w14:textId="33249039" w:rsidR="003E1A7E" w:rsidRDefault="003E1A7E" w:rsidP="003E1A7E">
            <w:pPr>
              <w:ind w:firstLine="0"/>
              <w:jc w:val="center"/>
            </w:pPr>
            <w:r>
              <w:t>NTT_RENDSZAM</w:t>
            </w:r>
          </w:p>
        </w:tc>
        <w:tc>
          <w:tcPr>
            <w:tcW w:w="4275" w:type="dxa"/>
            <w:vAlign w:val="center"/>
          </w:tcPr>
          <w:p w14:paraId="142AA442" w14:textId="6C0ADFED" w:rsidR="003E1A7E" w:rsidRDefault="003E1A7E" w:rsidP="003E1A7E">
            <w:pPr>
              <w:ind w:firstLine="0"/>
              <w:jc w:val="center"/>
            </w:pPr>
            <w:r>
              <w:t>A vállalat szállítási járműflottájának tárolása rendszám és kapacitás alapján</w:t>
            </w:r>
          </w:p>
        </w:tc>
        <w:tc>
          <w:tcPr>
            <w:tcW w:w="1961" w:type="dxa"/>
            <w:vAlign w:val="center"/>
          </w:tcPr>
          <w:p w14:paraId="42EC4561" w14:textId="259FE671" w:rsidR="003E1A7E" w:rsidRDefault="003E1A7E" w:rsidP="003E1A7E">
            <w:pPr>
              <w:ind w:firstLine="0"/>
              <w:jc w:val="center"/>
            </w:pPr>
            <w:r>
              <w:t>Felhasználó által definiált tábla</w:t>
            </w:r>
          </w:p>
        </w:tc>
      </w:tr>
    </w:tbl>
    <w:p w14:paraId="349DAB94" w14:textId="77777777" w:rsidR="0087158E" w:rsidRDefault="0087158E" w:rsidP="001D38A2"/>
    <w:p w14:paraId="67A552F2" w14:textId="77FB567D" w:rsidR="003E1A7E" w:rsidRDefault="00390280" w:rsidP="00390280">
      <w:pPr>
        <w:pStyle w:val="Cmsor3"/>
      </w:pPr>
      <w:bookmarkStart w:id="13" w:name="_Toc198826027"/>
      <w:r>
        <w:t>Felhasználói mezők felvétele</w:t>
      </w:r>
      <w:bookmarkEnd w:id="13"/>
    </w:p>
    <w:p w14:paraId="15F48839" w14:textId="21D12D5B" w:rsidR="00390280" w:rsidRDefault="00390280" w:rsidP="00390280">
      <w:r w:rsidRPr="00390280">
        <w:t xml:space="preserve">Az SAP Business One-ban a felhasználói mezők (User-Defined Fields, UDF) olyan egyedi adatmezők, amelyeket a felhasználók hozhatnak létre a rendszer testreszabásához. Ezek lehetővé teszik további adatok tárolását az üzleti objektumokban (pl. rendelések, számlák, partnerek) anélkül, hogy a rendszer alapvető szerkezetét módosítani kellene. </w:t>
      </w:r>
      <w:r>
        <w:t xml:space="preserve">Ezeket a mezőket az </w:t>
      </w:r>
      <w:r w:rsidRPr="00A86EA7">
        <w:rPr>
          <w:b/>
          <w:bCs/>
        </w:rPr>
        <w:t xml:space="preserve">Eszközök &gt; </w:t>
      </w:r>
      <w:r w:rsidR="00A86EA7" w:rsidRPr="00A86EA7">
        <w:rPr>
          <w:b/>
          <w:bCs/>
        </w:rPr>
        <w:t>Testreszabási eszközök</w:t>
      </w:r>
      <w:r w:rsidRPr="00A86EA7">
        <w:rPr>
          <w:b/>
          <w:bCs/>
        </w:rPr>
        <w:t xml:space="preserve"> &gt; Felhasználói mezők létrehozása</w:t>
      </w:r>
      <w:r w:rsidRPr="00A86EA7">
        <w:t xml:space="preserve"> </w:t>
      </w:r>
      <w:r>
        <w:t xml:space="preserve">menüpont alatt lehet definiálni. Létrehozás során a mező nevének és leírásának megadása mellett a típusát is meg kell adni. Használhatóak az alapértelmezett típusok (Numerikus, Alfanumerikus, Dátum), de a mezők értékei entitáshoz is kapcsolhatóak. A feladat elvégzéséhez </w:t>
      </w:r>
      <w:r w:rsidR="00A86EA7">
        <w:t>5</w:t>
      </w:r>
      <w:r w:rsidRPr="00A86EA7">
        <w:t xml:space="preserve"> </w:t>
      </w:r>
      <w:r>
        <w:t>UDF mező definiálása szükséges.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827"/>
        <w:gridCol w:w="2827"/>
        <w:gridCol w:w="2830"/>
      </w:tblGrid>
      <w:tr w:rsidR="00390280" w14:paraId="504B137F" w14:textId="77777777" w:rsidTr="000F6ABD">
        <w:trPr>
          <w:jc w:val="center"/>
        </w:trPr>
        <w:tc>
          <w:tcPr>
            <w:tcW w:w="28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AFB6CE3" w14:textId="2A234278" w:rsidR="00390280" w:rsidRPr="000F6ABD" w:rsidRDefault="00390280" w:rsidP="00C55036">
            <w:pPr>
              <w:ind w:firstLine="0"/>
              <w:jc w:val="center"/>
              <w:rPr>
                <w:b/>
                <w:bCs/>
                <w:sz w:val="20"/>
                <w:szCs w:val="20"/>
              </w:rPr>
            </w:pPr>
            <w:r w:rsidRPr="000F6ABD">
              <w:rPr>
                <w:b/>
                <w:bCs/>
                <w:sz w:val="20"/>
                <w:szCs w:val="20"/>
              </w:rPr>
              <w:lastRenderedPageBreak/>
              <w:t>Mező neve</w:t>
            </w:r>
          </w:p>
        </w:tc>
        <w:tc>
          <w:tcPr>
            <w:tcW w:w="28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A8D04CE" w14:textId="2F25651D" w:rsidR="00390280" w:rsidRPr="000F6ABD" w:rsidRDefault="00390280" w:rsidP="00C55036">
            <w:pPr>
              <w:ind w:firstLine="0"/>
              <w:jc w:val="center"/>
              <w:rPr>
                <w:b/>
                <w:bCs/>
                <w:sz w:val="20"/>
                <w:szCs w:val="20"/>
              </w:rPr>
            </w:pPr>
            <w:r w:rsidRPr="000F6ABD">
              <w:rPr>
                <w:b/>
                <w:bCs/>
                <w:sz w:val="20"/>
                <w:szCs w:val="20"/>
              </w:rPr>
              <w:t>Rövid leírása</w:t>
            </w:r>
          </w:p>
        </w:tc>
        <w:tc>
          <w:tcPr>
            <w:tcW w:w="28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EFDF91F" w14:textId="272DBABB" w:rsidR="00390280" w:rsidRPr="000F6ABD" w:rsidRDefault="00390280" w:rsidP="00C55036">
            <w:pPr>
              <w:ind w:firstLine="0"/>
              <w:jc w:val="center"/>
              <w:rPr>
                <w:b/>
                <w:bCs/>
                <w:sz w:val="20"/>
                <w:szCs w:val="20"/>
              </w:rPr>
            </w:pPr>
            <w:r w:rsidRPr="000F6ABD">
              <w:rPr>
                <w:b/>
                <w:bCs/>
                <w:sz w:val="20"/>
                <w:szCs w:val="20"/>
              </w:rPr>
              <w:t>Kapcsolt entitás / Típus</w:t>
            </w:r>
          </w:p>
        </w:tc>
      </w:tr>
      <w:tr w:rsidR="00390280" w14:paraId="73D76EE7" w14:textId="77777777" w:rsidTr="000F6ABD">
        <w:trPr>
          <w:jc w:val="center"/>
        </w:trPr>
        <w:tc>
          <w:tcPr>
            <w:tcW w:w="2831" w:type="dxa"/>
            <w:tcBorders>
              <w:top w:val="single" w:sz="8" w:space="0" w:color="auto"/>
            </w:tcBorders>
            <w:vAlign w:val="center"/>
          </w:tcPr>
          <w:p w14:paraId="62B274C5" w14:textId="60875F30" w:rsidR="00390280" w:rsidRPr="00C55036" w:rsidRDefault="00390280" w:rsidP="00C55036">
            <w:pPr>
              <w:ind w:firstLine="0"/>
              <w:jc w:val="center"/>
              <w:rPr>
                <w:sz w:val="20"/>
                <w:szCs w:val="20"/>
              </w:rPr>
            </w:pPr>
            <w:r w:rsidRPr="00C55036">
              <w:rPr>
                <w:sz w:val="20"/>
                <w:szCs w:val="20"/>
              </w:rPr>
              <w:t>Sofőr</w:t>
            </w:r>
          </w:p>
        </w:tc>
        <w:tc>
          <w:tcPr>
            <w:tcW w:w="2831" w:type="dxa"/>
            <w:tcBorders>
              <w:top w:val="single" w:sz="8" w:space="0" w:color="auto"/>
            </w:tcBorders>
            <w:vAlign w:val="center"/>
          </w:tcPr>
          <w:p w14:paraId="73368533" w14:textId="53546FFD" w:rsidR="00390280" w:rsidRPr="00C55036" w:rsidRDefault="00390280" w:rsidP="00C55036">
            <w:pPr>
              <w:ind w:firstLine="0"/>
              <w:jc w:val="center"/>
              <w:rPr>
                <w:sz w:val="20"/>
                <w:szCs w:val="20"/>
              </w:rPr>
            </w:pPr>
            <w:r w:rsidRPr="00C55036">
              <w:rPr>
                <w:sz w:val="20"/>
                <w:szCs w:val="20"/>
              </w:rPr>
              <w:t>A szállítást végző sofőr neve</w:t>
            </w:r>
          </w:p>
        </w:tc>
        <w:tc>
          <w:tcPr>
            <w:tcW w:w="2832" w:type="dxa"/>
            <w:tcBorders>
              <w:top w:val="single" w:sz="8" w:space="0" w:color="auto"/>
            </w:tcBorders>
            <w:vAlign w:val="center"/>
          </w:tcPr>
          <w:p w14:paraId="0DA0FB5A" w14:textId="5997FB57" w:rsidR="00390280" w:rsidRPr="00C55036" w:rsidRDefault="00390280" w:rsidP="00C55036">
            <w:pPr>
              <w:ind w:firstLine="0"/>
              <w:jc w:val="center"/>
              <w:rPr>
                <w:sz w:val="20"/>
                <w:szCs w:val="20"/>
              </w:rPr>
            </w:pPr>
            <w:r w:rsidRPr="00C55036">
              <w:rPr>
                <w:sz w:val="20"/>
                <w:szCs w:val="20"/>
              </w:rPr>
              <w:t>NTT_SOFOR</w:t>
            </w:r>
          </w:p>
        </w:tc>
      </w:tr>
      <w:tr w:rsidR="00390280" w14:paraId="229E696F" w14:textId="77777777" w:rsidTr="00C55036">
        <w:trPr>
          <w:jc w:val="center"/>
        </w:trPr>
        <w:tc>
          <w:tcPr>
            <w:tcW w:w="2831" w:type="dxa"/>
            <w:vAlign w:val="center"/>
          </w:tcPr>
          <w:p w14:paraId="68DC3C28" w14:textId="1CD1A6A5" w:rsidR="00390280" w:rsidRPr="00C55036" w:rsidRDefault="00390280" w:rsidP="00C55036">
            <w:pPr>
              <w:ind w:firstLine="0"/>
              <w:jc w:val="center"/>
              <w:rPr>
                <w:sz w:val="20"/>
                <w:szCs w:val="20"/>
              </w:rPr>
            </w:pPr>
            <w:r w:rsidRPr="00C55036">
              <w:rPr>
                <w:sz w:val="20"/>
                <w:szCs w:val="20"/>
              </w:rPr>
              <w:t>Szállítási kör</w:t>
            </w:r>
          </w:p>
        </w:tc>
        <w:tc>
          <w:tcPr>
            <w:tcW w:w="2831" w:type="dxa"/>
            <w:vAlign w:val="center"/>
          </w:tcPr>
          <w:p w14:paraId="63FCBF1E" w14:textId="35C7A994" w:rsidR="00390280" w:rsidRPr="00C55036" w:rsidRDefault="00390280" w:rsidP="00C55036">
            <w:pPr>
              <w:ind w:firstLine="0"/>
              <w:jc w:val="center"/>
              <w:rPr>
                <w:sz w:val="20"/>
                <w:szCs w:val="20"/>
              </w:rPr>
            </w:pPr>
            <w:r w:rsidRPr="00C55036">
              <w:rPr>
                <w:sz w:val="20"/>
                <w:szCs w:val="20"/>
              </w:rPr>
              <w:t>A szállításhoz tartozó szállítási kör</w:t>
            </w:r>
          </w:p>
        </w:tc>
        <w:tc>
          <w:tcPr>
            <w:tcW w:w="2832" w:type="dxa"/>
            <w:vAlign w:val="center"/>
          </w:tcPr>
          <w:p w14:paraId="723CD403" w14:textId="59F59F61" w:rsidR="00390280" w:rsidRPr="00C55036" w:rsidRDefault="00390280" w:rsidP="00C55036">
            <w:pPr>
              <w:ind w:firstLine="0"/>
              <w:jc w:val="center"/>
              <w:rPr>
                <w:sz w:val="20"/>
                <w:szCs w:val="20"/>
              </w:rPr>
            </w:pPr>
            <w:r w:rsidRPr="00C55036">
              <w:rPr>
                <w:sz w:val="20"/>
                <w:szCs w:val="20"/>
              </w:rPr>
              <w:t>NTT_SZALLKOR</w:t>
            </w:r>
          </w:p>
        </w:tc>
      </w:tr>
      <w:tr w:rsidR="00390280" w14:paraId="53829A57" w14:textId="77777777" w:rsidTr="00C55036">
        <w:trPr>
          <w:trHeight w:val="477"/>
          <w:jc w:val="center"/>
        </w:trPr>
        <w:tc>
          <w:tcPr>
            <w:tcW w:w="2831" w:type="dxa"/>
            <w:vAlign w:val="center"/>
          </w:tcPr>
          <w:p w14:paraId="4178FCE7" w14:textId="1E0F43FD" w:rsidR="00390280" w:rsidRPr="00C55036" w:rsidRDefault="00390280" w:rsidP="00C55036">
            <w:pPr>
              <w:ind w:firstLine="0"/>
              <w:jc w:val="center"/>
              <w:rPr>
                <w:sz w:val="20"/>
                <w:szCs w:val="20"/>
              </w:rPr>
            </w:pPr>
            <w:r w:rsidRPr="00C55036">
              <w:rPr>
                <w:sz w:val="20"/>
                <w:szCs w:val="20"/>
              </w:rPr>
              <w:t>Rendszám</w:t>
            </w:r>
          </w:p>
        </w:tc>
        <w:tc>
          <w:tcPr>
            <w:tcW w:w="2831" w:type="dxa"/>
            <w:vAlign w:val="center"/>
          </w:tcPr>
          <w:p w14:paraId="598B10CB" w14:textId="15D0958B" w:rsidR="00390280" w:rsidRPr="00C55036" w:rsidRDefault="00390280" w:rsidP="00C55036">
            <w:pPr>
              <w:ind w:firstLine="0"/>
              <w:jc w:val="center"/>
              <w:rPr>
                <w:sz w:val="20"/>
                <w:szCs w:val="20"/>
              </w:rPr>
            </w:pPr>
            <w:r w:rsidRPr="00C55036">
              <w:rPr>
                <w:sz w:val="20"/>
                <w:szCs w:val="20"/>
              </w:rPr>
              <w:t>A szállítást végző jármű rendszáma</w:t>
            </w:r>
          </w:p>
        </w:tc>
        <w:tc>
          <w:tcPr>
            <w:tcW w:w="2832" w:type="dxa"/>
            <w:vAlign w:val="center"/>
          </w:tcPr>
          <w:p w14:paraId="47103308" w14:textId="218DED94" w:rsidR="00390280" w:rsidRPr="00C55036" w:rsidRDefault="00390280" w:rsidP="00C55036">
            <w:pPr>
              <w:ind w:firstLine="0"/>
              <w:jc w:val="center"/>
              <w:rPr>
                <w:sz w:val="20"/>
                <w:szCs w:val="20"/>
              </w:rPr>
            </w:pPr>
            <w:r w:rsidRPr="00C55036">
              <w:rPr>
                <w:sz w:val="20"/>
                <w:szCs w:val="20"/>
              </w:rPr>
              <w:t>NTT_RENDSZAM</w:t>
            </w:r>
          </w:p>
        </w:tc>
      </w:tr>
      <w:tr w:rsidR="00390280" w14:paraId="7CBCF9A9" w14:textId="77777777" w:rsidTr="00C55036">
        <w:trPr>
          <w:jc w:val="center"/>
        </w:trPr>
        <w:tc>
          <w:tcPr>
            <w:tcW w:w="2831" w:type="dxa"/>
            <w:vAlign w:val="center"/>
          </w:tcPr>
          <w:p w14:paraId="138B3A9D" w14:textId="48DAE6EF" w:rsidR="00390280" w:rsidRPr="00C55036" w:rsidRDefault="00390280" w:rsidP="00C55036">
            <w:pPr>
              <w:ind w:firstLine="0"/>
              <w:jc w:val="center"/>
              <w:rPr>
                <w:sz w:val="20"/>
                <w:szCs w:val="20"/>
              </w:rPr>
            </w:pPr>
            <w:r w:rsidRPr="00C55036">
              <w:rPr>
                <w:sz w:val="20"/>
                <w:szCs w:val="20"/>
              </w:rPr>
              <w:t>Megjegyzés (Cím)</w:t>
            </w:r>
          </w:p>
        </w:tc>
        <w:tc>
          <w:tcPr>
            <w:tcW w:w="2831" w:type="dxa"/>
            <w:vAlign w:val="center"/>
          </w:tcPr>
          <w:p w14:paraId="5F544504" w14:textId="29DFA983" w:rsidR="00390280" w:rsidRPr="00C55036" w:rsidRDefault="00390280" w:rsidP="00C55036">
            <w:pPr>
              <w:ind w:firstLine="0"/>
              <w:jc w:val="center"/>
              <w:rPr>
                <w:sz w:val="20"/>
                <w:szCs w:val="20"/>
              </w:rPr>
            </w:pPr>
            <w:r w:rsidRPr="00C55036">
              <w:rPr>
                <w:sz w:val="20"/>
                <w:szCs w:val="20"/>
              </w:rPr>
              <w:t>A szállítási címhez tartozó megjegyzés</w:t>
            </w:r>
          </w:p>
        </w:tc>
        <w:tc>
          <w:tcPr>
            <w:tcW w:w="2832" w:type="dxa"/>
            <w:vAlign w:val="center"/>
          </w:tcPr>
          <w:p w14:paraId="3EE89C32" w14:textId="7658C9D8" w:rsidR="00390280" w:rsidRPr="00C55036" w:rsidRDefault="00390280" w:rsidP="00C55036">
            <w:pPr>
              <w:ind w:firstLine="0"/>
              <w:jc w:val="center"/>
              <w:rPr>
                <w:sz w:val="20"/>
                <w:szCs w:val="20"/>
              </w:rPr>
            </w:pPr>
            <w:r w:rsidRPr="00C55036">
              <w:rPr>
                <w:sz w:val="20"/>
                <w:szCs w:val="20"/>
              </w:rPr>
              <w:t>Alfanumerikus (100)</w:t>
            </w:r>
          </w:p>
        </w:tc>
      </w:tr>
      <w:tr w:rsidR="00390280" w14:paraId="51D912BE" w14:textId="77777777" w:rsidTr="00C55036">
        <w:trPr>
          <w:trHeight w:val="117"/>
          <w:jc w:val="center"/>
        </w:trPr>
        <w:tc>
          <w:tcPr>
            <w:tcW w:w="2831" w:type="dxa"/>
            <w:vAlign w:val="center"/>
          </w:tcPr>
          <w:p w14:paraId="72AA1350" w14:textId="0328CC62" w:rsidR="00390280" w:rsidRPr="00C55036" w:rsidRDefault="00390280" w:rsidP="00C55036">
            <w:pPr>
              <w:ind w:firstLine="0"/>
              <w:jc w:val="center"/>
              <w:rPr>
                <w:sz w:val="20"/>
                <w:szCs w:val="20"/>
              </w:rPr>
            </w:pPr>
            <w:r w:rsidRPr="00C55036">
              <w:rPr>
                <w:sz w:val="20"/>
                <w:szCs w:val="20"/>
              </w:rPr>
              <w:t>Napok</w:t>
            </w:r>
          </w:p>
        </w:tc>
        <w:tc>
          <w:tcPr>
            <w:tcW w:w="2831" w:type="dxa"/>
            <w:vAlign w:val="center"/>
          </w:tcPr>
          <w:p w14:paraId="01B3D79B" w14:textId="68140469" w:rsidR="00390280" w:rsidRPr="00C55036" w:rsidRDefault="003313B9" w:rsidP="00C55036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Szállítási napok</w:t>
            </w:r>
          </w:p>
        </w:tc>
        <w:tc>
          <w:tcPr>
            <w:tcW w:w="2832" w:type="dxa"/>
            <w:vAlign w:val="center"/>
          </w:tcPr>
          <w:p w14:paraId="6B630C3B" w14:textId="2688DB60" w:rsidR="00390280" w:rsidRPr="00C55036" w:rsidRDefault="00390280" w:rsidP="00C55036">
            <w:pPr>
              <w:ind w:firstLine="0"/>
              <w:jc w:val="center"/>
              <w:rPr>
                <w:sz w:val="20"/>
                <w:szCs w:val="20"/>
              </w:rPr>
            </w:pPr>
            <w:r w:rsidRPr="00C55036">
              <w:rPr>
                <w:sz w:val="20"/>
                <w:szCs w:val="20"/>
              </w:rPr>
              <w:t>Alfanumerikus (10)</w:t>
            </w:r>
          </w:p>
        </w:tc>
      </w:tr>
    </w:tbl>
    <w:p w14:paraId="39E64E03" w14:textId="77777777" w:rsidR="00390280" w:rsidRPr="00390280" w:rsidRDefault="00390280" w:rsidP="00390280"/>
    <w:p w14:paraId="64BAE9F4" w14:textId="4A7C9F94" w:rsidR="00390280" w:rsidRDefault="003D3C90" w:rsidP="00390280">
      <w:r>
        <w:t xml:space="preserve">A felhasználói mezők megjelenítéséhez szükséges bekapcsolni a Nézet &gt; Felhasználói adatok opciót. Miután a mezők rögzítésre kerülnek a Bizonylatok fejléc mezőihez, a Vevői rendelés modult megnyitva láthatóvá válnak a felvett mezők. Az esetleges elírások és hibák elkerülése érdekében az entitáshoz kapcsolt mezőket érdemes </w:t>
      </w:r>
      <w:r w:rsidRPr="00A86EA7">
        <w:t xml:space="preserve">felhasználó által definiált lekérdezéssel </w:t>
      </w:r>
      <w:r>
        <w:t>kiválasztani. Így a felhasználó a mező kitöltésekor egy legördülő listában láthatja az entitásban (táblában) megadott rekordokat és azok közül választhat.</w:t>
      </w:r>
    </w:p>
    <w:p w14:paraId="14520DF3" w14:textId="3F71FA3D" w:rsidR="00A86EA7" w:rsidRDefault="00A86EA7" w:rsidP="00C55036">
      <w:pPr>
        <w:pStyle w:val="Kp"/>
      </w:pPr>
      <w:r w:rsidRPr="00C55036">
        <w:rPr>
          <w:noProof/>
        </w:rPr>
        <w:drawing>
          <wp:inline distT="0" distB="0" distL="0" distR="0" wp14:anchorId="6D70F7F5" wp14:editId="6AC4F3FD">
            <wp:extent cx="2871355" cy="3571875"/>
            <wp:effectExtent l="0" t="0" r="5715" b="0"/>
            <wp:docPr id="1619431758" name="Kép 1" descr="A képen szöveg, képernyőkép, képernyő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431758" name="Kép 1" descr="A képen szöveg, képernyőkép, képernyő, szám látható&#10;&#10;Előfordulhat, hogy a mesterséges intelligencia által létrehozott tartalom helytele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0205" cy="359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48D11" w14:textId="7AB3BD1C" w:rsidR="00A86EA7" w:rsidRPr="00A86EA7" w:rsidRDefault="00A86EA7" w:rsidP="00AD3A6D">
      <w:pPr>
        <w:pStyle w:val="Kpalrs"/>
      </w:pPr>
      <w:r w:rsidRPr="00A86EA7">
        <w:t>6. Vevői rendelések modul felhasználói mezői</w:t>
      </w:r>
      <w:r w:rsidRPr="00A86EA7">
        <w:br/>
        <w:t>Értékadás a lekérdezés segítségével egy legördülő listából</w:t>
      </w:r>
    </w:p>
    <w:p w14:paraId="7089FC3D" w14:textId="17D0C50F" w:rsidR="003D3C90" w:rsidRDefault="001651A2" w:rsidP="001651A2">
      <w:pPr>
        <w:pStyle w:val="Cmsor3"/>
      </w:pPr>
      <w:bookmarkStart w:id="14" w:name="_Form_kialakítása"/>
      <w:bookmarkStart w:id="15" w:name="_Toc198826028"/>
      <w:bookmarkEnd w:id="14"/>
      <w:r>
        <w:lastRenderedPageBreak/>
        <w:t>Form kialakítása</w:t>
      </w:r>
      <w:bookmarkEnd w:id="15"/>
    </w:p>
    <w:p w14:paraId="5A84EFE0" w14:textId="300173DA" w:rsidR="001651A2" w:rsidRDefault="001651A2" w:rsidP="001651A2">
      <w:r w:rsidRPr="001651A2">
        <w:t>Az SAP Business One-ban a formok a grafikus felhasználói felület részei, amelyek lehetővé teszik az adatok megjelenítését és kezelését. Ezek az űrlapok az SAP B1 Studio segítségével testreszabható</w:t>
      </w:r>
      <w:r>
        <w:t>a</w:t>
      </w:r>
      <w:r w:rsidRPr="001651A2">
        <w:t>k, XML-alapú sablonok használatával. A formok támogatják az adatbevitelt, szerkesztést és lekérdezést</w:t>
      </w:r>
      <w:r>
        <w:t xml:space="preserve">. </w:t>
      </w:r>
      <w:r w:rsidRPr="001651A2">
        <w:t>Tartalmazhatnak mezőket, gombokat, táblázatokat és egyéb vezérlőelemeket</w:t>
      </w:r>
      <w:r>
        <w:t>.</w:t>
      </w:r>
      <w:r w:rsidRPr="001651A2">
        <w:t xml:space="preserve"> </w:t>
      </w:r>
      <w:r>
        <w:t xml:space="preserve">A túratervezéshez használt form három beviteli mezőt tartalmaz a szűrési feltételek megadásához, egy gombot a szűrés elvégzéséhez </w:t>
      </w:r>
      <w:r w:rsidR="00AD3A6D">
        <w:t>és egyet a mentéshez. Emellett</w:t>
      </w:r>
      <w:r>
        <w:t xml:space="preserve"> egy </w:t>
      </w:r>
      <w:r>
        <w:rPr>
          <w:color w:val="000000" w:themeColor="text1"/>
        </w:rPr>
        <w:t>13</w:t>
      </w:r>
      <w:r>
        <w:t xml:space="preserve"> oszlopból álló táblázatot az adatok megjelenítéséhez. Minden elemhez egy ún. Data Source-t kell rendelni. Ez teszi lehetővé később a mezőkben lévő adatok kódból való elérését, módosítását.</w:t>
      </w:r>
    </w:p>
    <w:p w14:paraId="1763F7E5" w14:textId="77777777" w:rsidR="00A86EA7" w:rsidRDefault="00A86EA7" w:rsidP="00A86EA7">
      <w:pPr>
        <w:pStyle w:val="Kp"/>
      </w:pPr>
      <w:r w:rsidRPr="00A86EA7">
        <w:rPr>
          <w:noProof/>
        </w:rPr>
        <w:drawing>
          <wp:inline distT="0" distB="0" distL="0" distR="0" wp14:anchorId="191A13ED" wp14:editId="09252E8E">
            <wp:extent cx="5400040" cy="3493135"/>
            <wp:effectExtent l="0" t="0" r="0" b="0"/>
            <wp:docPr id="2070575887" name="Kép 1" descr="A képen szöveg, képernyőkép, szám, Párhuzamo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575887" name="Kép 1" descr="A képen szöveg, képernyőkép, szám, Párhuzamos látható&#10;&#10;Előfordulhat, hogy a mesterséges intelligencia által létrehozott tartalom helytele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754F2" w14:textId="5B3C9BC0" w:rsidR="001651A2" w:rsidRDefault="00A86EA7" w:rsidP="00AD3A6D">
      <w:pPr>
        <w:pStyle w:val="Kpalrs"/>
      </w:pPr>
      <w:r>
        <w:t>7. Túratervezéshez használt form</w:t>
      </w:r>
    </w:p>
    <w:p w14:paraId="35C50512" w14:textId="77777777" w:rsidR="00C55036" w:rsidRDefault="00C55036">
      <w:pPr>
        <w:spacing w:after="0" w:line="240" w:lineRule="auto"/>
        <w:ind w:firstLine="0"/>
        <w:jc w:val="left"/>
        <w:rPr>
          <w:rFonts w:cs="Arial"/>
          <w:b/>
          <w:bCs/>
          <w:sz w:val="28"/>
          <w:szCs w:val="26"/>
        </w:rPr>
      </w:pPr>
      <w:r>
        <w:br w:type="page"/>
      </w:r>
    </w:p>
    <w:p w14:paraId="2C82CEC4" w14:textId="4FE2402E" w:rsidR="001651A2" w:rsidRDefault="001651A2" w:rsidP="001651A2">
      <w:pPr>
        <w:pStyle w:val="Cmsor3"/>
      </w:pPr>
      <w:bookmarkStart w:id="16" w:name="_Toc198826029"/>
      <w:r>
        <w:lastRenderedPageBreak/>
        <w:t>Túratervezés menüpont létrehozása</w:t>
      </w:r>
      <w:bookmarkEnd w:id="16"/>
    </w:p>
    <w:p w14:paraId="54DCD6F0" w14:textId="0EF66174" w:rsidR="00E91D2B" w:rsidRDefault="00E91D2B" w:rsidP="00E91D2B">
      <w:pPr>
        <w:pStyle w:val="Cmsor4"/>
      </w:pPr>
      <w:r>
        <w:t>Menüpont konfigurálása</w:t>
      </w:r>
    </w:p>
    <w:p w14:paraId="10099307" w14:textId="4DB0D940" w:rsidR="00E91D2B" w:rsidRDefault="00E91D2B" w:rsidP="00E91D2B">
      <w:r>
        <w:t>A menüpont létrehozása a rendszer testreszabási felületén történik. Az SAPbouiCOM API-t használva egy új almenü ("Túratervezés") kerül definiálásra az Értékesítés modulhoz a createMenu metódussal. Ha a menüpont még nem létezik, egy MenuCreationParams objektum segítségével inicializálódik, megadva az egyedi azonosítót (TripPlanner), a nevet ("Túratervezés"), majd a menübe integrálódik.</w:t>
      </w:r>
    </w:p>
    <w:p w14:paraId="526C1BE6" w14:textId="3FEC3210" w:rsidR="00E91D2B" w:rsidRDefault="00E91D2B" w:rsidP="00E91D2B">
      <w:pPr>
        <w:pStyle w:val="Cmsor4"/>
      </w:pPr>
      <w:r>
        <w:t>Form betöltése</w:t>
      </w:r>
    </w:p>
    <w:p w14:paraId="2CA9D9CC" w14:textId="7B2B5ED4" w:rsidR="00E91D2B" w:rsidRDefault="00E91D2B" w:rsidP="00E91D2B">
      <w:r>
        <w:t xml:space="preserve">A menüpont kiválasztásakor a SBO_Application_MenuEvent eseménykezelő aktiválódik. Ellenőrzi a kiválasztott menü azonosítóját, majd betölti a az elkészített form-ot a megadott XML fájlból a FormService segítségével. A form betöltése előtt az esetleg nyitva lévő azonos UID-vel rendelkező form bezárásra kerül. </w:t>
      </w:r>
    </w:p>
    <w:p w14:paraId="46899D0E" w14:textId="64E82597" w:rsidR="00E91D2B" w:rsidRDefault="00E91D2B" w:rsidP="00E91D2B">
      <w:pPr>
        <w:pStyle w:val="Cmsor4"/>
      </w:pPr>
      <w:r>
        <w:t>Szűrés gomb hatásának kezelése</w:t>
      </w:r>
    </w:p>
    <w:p w14:paraId="484E2470" w14:textId="57A874A9" w:rsidR="00E91D2B" w:rsidRDefault="00E91D2B" w:rsidP="00E91D2B">
      <w:r>
        <w:t>A szűrés funkció a SBO_Application_ItemEvent metódusban valósul meg, az szűrés gomb lenyomására. A gombnyomáskor a form felhasználói mezőiből származó adatok alapján egy SQL lekérdezés (tárolt eljárás) hajtódik végre. A lekérdezés eredménye meghatározza, hogy a form mátrixa frissüljön-e adatokkal, vagy üzenet jelenjen meg, ha nincs találat.</w:t>
      </w:r>
    </w:p>
    <w:p w14:paraId="2DA2A1EC" w14:textId="74905C18" w:rsidR="00E91D2B" w:rsidRDefault="00E91D2B" w:rsidP="00E91D2B">
      <w:pPr>
        <w:pStyle w:val="Cmsor4"/>
      </w:pPr>
      <w:r>
        <w:t>Mátrix feltöltése adatokkal</w:t>
      </w:r>
    </w:p>
    <w:p w14:paraId="532AA86F" w14:textId="606EFA64" w:rsidR="00E91D2B" w:rsidRDefault="00E91D2B" w:rsidP="00AD3A6D">
      <w:r>
        <w:t xml:space="preserve">A szűrés eredményeként a form-hoz tartozó ún. DataTable töltődik fel az adatbázisból lekérdezett rekordokkal. </w:t>
      </w:r>
      <w:r w:rsidR="00AD3A6D">
        <w:t xml:space="preserve">Ehhez szükséges, hogy a form létrehozásakor megadott DataSource-höz tartozó egyedi azonosítókat összekössük a lekérdezés eredményként kapott RecordSet egyes oszlopaival. Az algoritmus rekordontként végigmegy az eredményeken egy ciklussal és egyesével tölti fel a táblázat oszlopait, majd lépteti a RecordSet-et. Feltöltés után automatikusan átméretezi az oszlopokat a bennük lévő adatok alapján. </w:t>
      </w:r>
      <w:r>
        <w:t>Végül a mátrix megjeleníti az adatokat, és az állapotüzenet jelzi a sikeres feltöltést.</w:t>
      </w:r>
    </w:p>
    <w:p w14:paraId="7193402A" w14:textId="438392E1" w:rsidR="00A22AD2" w:rsidRDefault="00A22AD2" w:rsidP="00A22AD2">
      <w:pPr>
        <w:pStyle w:val="Cmsor4"/>
      </w:pPr>
      <w:r>
        <w:t>Adatmódosítás a mátrixban</w:t>
      </w:r>
    </w:p>
    <w:p w14:paraId="268C9207" w14:textId="3F15AE25" w:rsidR="00E91D2B" w:rsidRDefault="0008681F" w:rsidP="00E91D2B">
      <w:r>
        <w:t xml:space="preserve">A felhasználónak lehetősége van bizonyos adatokat módosítani a szűrés után megjelenő táblázatban. A </w:t>
      </w:r>
      <w:hyperlink w:anchor="_Form_kialakítása" w:history="1">
        <w:r w:rsidRPr="0008681F">
          <w:rPr>
            <w:rStyle w:val="Hiperhivatkozs"/>
          </w:rPr>
          <w:t>7. ábrán</w:t>
        </w:r>
      </w:hyperlink>
      <w:r>
        <w:t xml:space="preserve"> jól látható, hogy azok az oszlopok módosíthatóak, </w:t>
      </w:r>
      <w:r>
        <w:lastRenderedPageBreak/>
        <w:t xml:space="preserve">amelyek háttérszíne fehér. Mivel ezekben az oszlopokban olyan adatok </w:t>
      </w:r>
      <w:r w:rsidR="00AD3A6D">
        <w:t>szerepelnek</w:t>
      </w:r>
      <w:r>
        <w:t>, amelyek egy másik tábla kapcsolásával érhetőek el, ezért a módosítás során az esetleg hibák elkerülése miatt, nem kézzel adja meg a felhasználó az adatokat. Mindhárom oszlopban egy felhasználó által definiált lekérdezéssel érhetőek el a rekordok az oszlophoz tartozó táblából. A módosítani kívánt cellába kattintva egy nagyító jel jelenik meg, melyre kattintva egy felugró ablakban jelennek meg a rekordok.</w:t>
      </w:r>
    </w:p>
    <w:p w14:paraId="1BBFF8AD" w14:textId="777CD690" w:rsidR="0008681F" w:rsidRDefault="0008681F" w:rsidP="0008681F">
      <w:pPr>
        <w:pStyle w:val="Cmsor4"/>
      </w:pPr>
      <w:r>
        <w:t>Vevői rendelések form megnyitása</w:t>
      </w:r>
    </w:p>
    <w:p w14:paraId="03821BE7" w14:textId="44E12CEE" w:rsidR="0008681F" w:rsidRDefault="0008681F" w:rsidP="0008681F">
      <w:r>
        <w:t xml:space="preserve">Az adatok sikeres betöltése után minden olyan sorban, ahol találhatóak adatok a legelső „Vevői rendelés” oszlopban egy sárga nyíl jelenik meg. SAP Business One-ban ez az objektum „LinkedObject”-ként definiálandó az XML módosításával. A megjelenítéshez az oszlop típusát módosítjuk az alapértelmezett 16-ról 116-ra. Ezek a típuskódok az SAP által értelmezett kódok. A 16-os kódhoz egyszerű szövegmező tartozik, míg a 116-os kódhoz a LinkedObject típus. </w:t>
      </w:r>
    </w:p>
    <w:p w14:paraId="1F8FABFB" w14:textId="019E32B9" w:rsidR="00AD3A6D" w:rsidRDefault="00AD3A6D" w:rsidP="0008681F">
      <w:r>
        <w:t>A nyílra kattintva a Vevői rendelések modul azon rekordja töltődik be, amelynek a kulcsa megegyezik az adott sorhoz tartozó kulccsal.</w:t>
      </w:r>
    </w:p>
    <w:p w14:paraId="03C9CA7D" w14:textId="77777777" w:rsidR="00AD3A6D" w:rsidRDefault="00AD3A6D" w:rsidP="00AD3A6D">
      <w:pPr>
        <w:pStyle w:val="Kpalrs"/>
      </w:pPr>
      <w:r w:rsidRPr="00AD3A6D">
        <w:rPr>
          <w:noProof/>
        </w:rPr>
        <w:drawing>
          <wp:inline distT="0" distB="0" distL="0" distR="0" wp14:anchorId="14100FFF" wp14:editId="27DDC900">
            <wp:extent cx="5400040" cy="1804670"/>
            <wp:effectExtent l="0" t="0" r="0" b="5080"/>
            <wp:docPr id="1183809811" name="Kép 1" descr="A képen szöveg, elektronika, képernyőkép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809811" name="Kép 1" descr="A képen szöveg, elektronika, képernyőkép, képernyő látható&#10;&#10;Előfordulhat, hogy a mesterséges intelligencia által létrehozott tartalom helytele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6DEEF" w14:textId="6E443094" w:rsidR="00AD3A6D" w:rsidRPr="0008681F" w:rsidRDefault="000F6ABD" w:rsidP="00AD3A6D">
      <w:pPr>
        <w:pStyle w:val="Kpalrs"/>
      </w:pPr>
      <w:r>
        <w:t>8</w:t>
      </w:r>
      <w:r w:rsidR="00AD3A6D">
        <w:t xml:space="preserve">. Hivatkozás a Vevői rendelések </w:t>
      </w:r>
      <w:r w:rsidR="00AD3A6D" w:rsidRPr="00AD3A6D">
        <w:t>rekordjára</w:t>
      </w:r>
    </w:p>
    <w:p w14:paraId="238F7F12" w14:textId="0F923F9F" w:rsidR="00C55036" w:rsidRDefault="00C55036" w:rsidP="00AD3A6D">
      <w:pPr>
        <w:pStyle w:val="Cmsor4"/>
      </w:pPr>
      <w:r>
        <w:br w:type="page"/>
      </w:r>
      <w:r w:rsidR="00AD3A6D">
        <w:lastRenderedPageBreak/>
        <w:t>Súlykorlátot túllépő rekordok kiemelése</w:t>
      </w:r>
    </w:p>
    <w:p w14:paraId="39F8D79E" w14:textId="08D4E631" w:rsidR="00AD3A6D" w:rsidRDefault="0014600D" w:rsidP="00AD3A6D">
      <w:r>
        <w:t>Minden rendszámhoz tartozik egy súlykorlát. Ezt a korlátot vetjük össze betöltés után a túrasúllyal. Abban az esetben, ha a túrasúly túllépi a súlykorlátot a túrához tartozó sorok piros háttérszínt kapnak. Ehhez szükséges a túrasúly megfelelő kiszámítása. A vevői rendelések tábla alapvetően csak a rendelés súlyát tartalmazza. Miután egy rendelést kiegészítettünk a szállítási körrel, rendszámmal és sofőrrel kiszámítható a túrasúly. Ugyanazzal a szállítási nappal, körrel és rendszámmal rendelkező rendelések esetén az egyes rendelések súlyát összeadva kapható meg a túrasúly.</w:t>
      </w:r>
    </w:p>
    <w:p w14:paraId="2118B6E6" w14:textId="77777777" w:rsidR="0014600D" w:rsidRDefault="0014600D" w:rsidP="0014600D">
      <w:pPr>
        <w:pStyle w:val="Kp"/>
      </w:pPr>
      <w:r w:rsidRPr="0014600D">
        <w:rPr>
          <w:noProof/>
        </w:rPr>
        <w:drawing>
          <wp:inline distT="0" distB="0" distL="0" distR="0" wp14:anchorId="227DD292" wp14:editId="431F459F">
            <wp:extent cx="5400040" cy="1462405"/>
            <wp:effectExtent l="0" t="0" r="0" b="4445"/>
            <wp:docPr id="2094003652" name="Kép 1" descr="A képen szöveg, képernyőkép, szoftver, Web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003652" name="Kép 1" descr="A képen szöveg, képernyőkép, szoftver, Weblap látható&#10;&#10;Előfordulhat, hogy a mesterséges intelligencia által létrehozott tartalom helytele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17754" w14:textId="680EC287" w:rsidR="0014600D" w:rsidRPr="00AD3A6D" w:rsidRDefault="000F6ABD" w:rsidP="0014600D">
      <w:pPr>
        <w:pStyle w:val="Kpalrs"/>
      </w:pPr>
      <w:r>
        <w:t>9</w:t>
      </w:r>
      <w:r w:rsidR="0014600D">
        <w:t>. Súlykorlátot túllépő rekordok kiemelése</w:t>
      </w:r>
    </w:p>
    <w:p w14:paraId="793631D5" w14:textId="76214E74" w:rsidR="00926124" w:rsidRDefault="00926124" w:rsidP="00926124">
      <w:pPr>
        <w:pStyle w:val="Cmsor2"/>
      </w:pPr>
      <w:bookmarkStart w:id="17" w:name="_Toc198826030"/>
      <w:r>
        <w:t>Tesztelés</w:t>
      </w:r>
      <w:bookmarkEnd w:id="17"/>
      <w:r w:rsidR="003118E6">
        <w:br/>
      </w:r>
    </w:p>
    <w:p w14:paraId="00BE116A" w14:textId="2516F21E" w:rsidR="003E4B0D" w:rsidRPr="003E4B0D" w:rsidRDefault="003118E6" w:rsidP="003118E6">
      <w:r>
        <w:t>Az SAP Business One add-on fejlesztése során a tesztelés kizárólag manuális módon történik, mivel a fejlesztett funkciók közvetlenül a kliens grafikus felületével és az SAP belső API-jaival integrálódnak. Ennek következtében a funkcionális ellenőrzések nem végezhetők el automatizált tesztkeretrendszerek (pl. unit test, integration test) segítségével, így minden újonnan fejlesztett vagy módosított funkció esetén manuális tesztelés szükséges. A manuális tesztelés minden esetben, teszt adatbázisban lévő adatokon, a végleges környezethez hasonló SAP konfigurációban történt.</w:t>
      </w:r>
    </w:p>
    <w:p w14:paraId="37F1BBCE" w14:textId="2E3FE4D6" w:rsidR="00E91D2B" w:rsidRPr="00E91D2B" w:rsidRDefault="003118E6" w:rsidP="00E91D2B">
      <w:r>
        <w:t xml:space="preserve">A manuális tesztelést segíti, hogy a Debug módban futtatott programban, akár futás közben is ún. „Breakpoint”-ok helyezhetőek el. Ha futás közben egy ilyen ponthoz érünk a futás leáll és a felhasználó kezében van az irányítás. A fejlesztői környezetben láthatóak az éppen aktuális változók és értékeik, ezáltal egy esetleges hibás működés esetén végig követhetőek az adatok. </w:t>
      </w:r>
      <w:r w:rsidR="00E054D3">
        <w:t>Emellett</w:t>
      </w:r>
      <w:r>
        <w:t xml:space="preserve"> a kliens rendelkezik egy „Státusz bár”-ral. Ez a kliensen belül a képernyő alján elhelyezkedő táblázat. A kódból az API-n keresztül a „</w:t>
      </w:r>
      <w:r w:rsidRPr="003118E6">
        <w:t>SetStatusBarMessage</w:t>
      </w:r>
      <w:r>
        <w:t>” metódus segítségével könnyedén írathatóak ki változók értékeik, futási eredmények, kivételek, amelyek segítik a hiba okának megtalálását és javítását.</w:t>
      </w:r>
    </w:p>
    <w:p w14:paraId="4FBAE558" w14:textId="57D24346" w:rsidR="003118E6" w:rsidRDefault="00926124" w:rsidP="00094B80">
      <w:pPr>
        <w:pStyle w:val="Cmsor2"/>
      </w:pPr>
      <w:bookmarkStart w:id="18" w:name="_Toc198826031"/>
      <w:r>
        <w:lastRenderedPageBreak/>
        <w:t>Telepítés</w:t>
      </w:r>
      <w:bookmarkEnd w:id="18"/>
      <w:r w:rsidR="003118E6">
        <w:br/>
      </w:r>
    </w:p>
    <w:p w14:paraId="55302D6C" w14:textId="0DDDFF39" w:rsidR="003118E6" w:rsidRDefault="003118E6" w:rsidP="003118E6">
      <w:r w:rsidRPr="003118E6">
        <w:t>Az SAP Business One AddOn telepítése során a fejlesztés befejezését követően szükség van egy telepítőcsomag előállítására, amely tartalmazza a futtatható állományokat és a szükséges konfigurációs fájlokat. Ehhez a Visual Studio környezetben a projekt összeállítása („Build”) után létrejön egy kimeneti mappa, amely az AddOn futtatásához szükséges .exe és .dll fájlokat tartalmazza.</w:t>
      </w:r>
    </w:p>
    <w:p w14:paraId="344B709C" w14:textId="2FC0ADF3" w:rsidR="003118E6" w:rsidRDefault="003118E6" w:rsidP="003118E6">
      <w:r>
        <w:t>A telepítőcsomag előkészítéséhez egy AddOnFiles.xml állomány kerül létrehozásra, amely felsorolja a projekthez tartozó összes fájlt. Ezt követően az SAPB1Installer segítségével elkészül a .zip alapú telepítőcsomag, amely a regisztrációs .ard fájlt is tartalmazza. A telepítés az SAP Business One kliens „AddOn-adminisztráció” menüpontján keresztül történik, ahol a felhasználó a .ard fájl kiválasztásával végrehajthatja az AddOn regisztrációját.</w:t>
      </w:r>
    </w:p>
    <w:p w14:paraId="0A0164EE" w14:textId="27321131" w:rsidR="00926124" w:rsidRDefault="00926124">
      <w:pPr>
        <w:spacing w:after="0" w:line="240" w:lineRule="auto"/>
        <w:ind w:firstLine="0"/>
        <w:jc w:val="left"/>
        <w:rPr>
          <w:rFonts w:cs="Arial"/>
          <w:b/>
          <w:bCs/>
          <w:kern w:val="32"/>
          <w:sz w:val="36"/>
          <w:szCs w:val="32"/>
        </w:rPr>
      </w:pPr>
      <w:r>
        <w:br w:type="page"/>
      </w:r>
    </w:p>
    <w:p w14:paraId="20D73877" w14:textId="1338EDA4" w:rsidR="00926124" w:rsidRDefault="00926124" w:rsidP="00926124">
      <w:pPr>
        <w:pStyle w:val="Cmsor1"/>
      </w:pPr>
      <w:bookmarkStart w:id="19" w:name="_Toc198826032"/>
      <w:r>
        <w:lastRenderedPageBreak/>
        <w:t>Áttekintés</w:t>
      </w:r>
      <w:bookmarkEnd w:id="19"/>
    </w:p>
    <w:p w14:paraId="0C94EF9C" w14:textId="6FF7E4A3" w:rsidR="00926124" w:rsidRDefault="00966C29" w:rsidP="00926124">
      <w:pPr>
        <w:pStyle w:val="Cmsor2"/>
      </w:pPr>
      <w:bookmarkStart w:id="20" w:name="_Toc198826033"/>
      <w:r>
        <w:t>Osztályok és leírásuk</w:t>
      </w:r>
      <w:bookmarkEnd w:id="20"/>
    </w:p>
    <w:p w14:paraId="010A69E8" w14:textId="77777777" w:rsidR="00F04C60" w:rsidRDefault="00F04C60" w:rsidP="00F04C60">
      <w:pPr>
        <w:pStyle w:val="Kp"/>
      </w:pPr>
      <w:r>
        <w:rPr>
          <w:noProof/>
        </w:rPr>
        <w:drawing>
          <wp:inline distT="0" distB="0" distL="0" distR="0" wp14:anchorId="4AA83DD8" wp14:editId="45618D85">
            <wp:extent cx="5400040" cy="2740660"/>
            <wp:effectExtent l="0" t="0" r="0" b="2540"/>
            <wp:docPr id="1983444549" name="Kép 3" descr="A képen szöveg, képernyőkép, sor, diagra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44549" name="Kép 3" descr="A képen szöveg, képernyőkép, sor, diagram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B0DDE" w14:textId="4BA40712" w:rsidR="00966C29" w:rsidRDefault="000F6ABD" w:rsidP="00AD3A6D">
      <w:pPr>
        <w:pStyle w:val="Kpalrs"/>
      </w:pPr>
      <w:r>
        <w:t>10</w:t>
      </w:r>
      <w:r w:rsidR="00F04C60">
        <w:t>. UML osztálydiagram</w:t>
      </w:r>
    </w:p>
    <w:p w14:paraId="5D501600" w14:textId="12250213" w:rsidR="00F04C60" w:rsidRDefault="00F04C60" w:rsidP="00F04C60">
      <w:pPr>
        <w:pStyle w:val="Cmsor3"/>
      </w:pPr>
      <w:bookmarkStart w:id="21" w:name="_Toc198826034"/>
      <w:r>
        <w:t>Program osztály</w:t>
      </w:r>
      <w:bookmarkEnd w:id="21"/>
    </w:p>
    <w:p w14:paraId="66518FC7" w14:textId="19F178B4" w:rsidR="00F04C60" w:rsidRDefault="00F04C60" w:rsidP="00F04C60">
      <w:r>
        <w:t xml:space="preserve">A Program osztály az alkalmazás belépési pontja, amely inicializálja a TripPlanner objektumot és elindítja </w:t>
      </w:r>
      <w:r w:rsidR="007901D0">
        <w:t xml:space="preserve">az </w:t>
      </w:r>
      <w:r>
        <w:t>alkalmazást. Ez egy statikus osztály, amely az SAP Business One környezetben futó alkalmazás alapvető indítási logikáját kezeli.</w:t>
      </w:r>
    </w:p>
    <w:p w14:paraId="12202EB1" w14:textId="4316384A" w:rsidR="00F04C60" w:rsidRDefault="007901D0" w:rsidP="00F04C60">
      <w:r>
        <w:t>Metódusok</w:t>
      </w:r>
    </w:p>
    <w:p w14:paraId="2DF3D0CC" w14:textId="0437ABFC" w:rsidR="00F04C60" w:rsidRDefault="001215FE" w:rsidP="00F04C60">
      <w:pPr>
        <w:pStyle w:val="Listaszerbekezds"/>
        <w:numPr>
          <w:ilvl w:val="0"/>
          <w:numId w:val="24"/>
        </w:numPr>
      </w:pPr>
      <w:r>
        <w:t>static</w:t>
      </w:r>
      <w:r w:rsidR="007901D0">
        <w:t xml:space="preserve"> void Main(): </w:t>
      </w:r>
      <w:r w:rsidR="00F04C60">
        <w:t>Létrehozza a TripPlanner objektumot, amely az SAP Business One integrációt és az üzleti logikát kezeli. Elindítja a</w:t>
      </w:r>
      <w:r w:rsidR="007901D0">
        <w:t xml:space="preserve">z </w:t>
      </w:r>
      <w:r w:rsidR="00F04C60">
        <w:t>alkalmazást az Application.Run() metódussal. A program leállítása előtt nullázza a globális oCompany változót.</w:t>
      </w:r>
    </w:p>
    <w:p w14:paraId="25AB2B67" w14:textId="77777777" w:rsidR="001215FE" w:rsidRDefault="001215FE">
      <w:pPr>
        <w:spacing w:after="0" w:line="240" w:lineRule="auto"/>
        <w:ind w:firstLine="0"/>
        <w:jc w:val="left"/>
        <w:rPr>
          <w:rFonts w:cs="Arial"/>
          <w:b/>
          <w:bCs/>
          <w:sz w:val="28"/>
          <w:szCs w:val="26"/>
        </w:rPr>
      </w:pPr>
      <w:r>
        <w:br w:type="page"/>
      </w:r>
    </w:p>
    <w:p w14:paraId="5A82EA35" w14:textId="6C5C22AD" w:rsidR="00F04C60" w:rsidRDefault="00F04C60" w:rsidP="00F04C60">
      <w:pPr>
        <w:pStyle w:val="Cmsor3"/>
      </w:pPr>
      <w:bookmarkStart w:id="22" w:name="_Toc198826035"/>
      <w:r>
        <w:lastRenderedPageBreak/>
        <w:t>TripPlanner osztály</w:t>
      </w:r>
      <w:bookmarkEnd w:id="22"/>
    </w:p>
    <w:p w14:paraId="316D421D" w14:textId="46209E0D" w:rsidR="00F04C60" w:rsidRDefault="00F04C60" w:rsidP="00F04C60">
      <w:r>
        <w:t>A TripPlanner osztály az alkalmazás magja, amely az SAP Business One integrációt és a túratervezési funkcionalitást valósítja meg. Kezeli az SAP-hoz való kapcsolódást, az egyéni menük létrehozását, az űrlapok betöltését és az adatkezelést</w:t>
      </w:r>
      <w:r w:rsidR="001215FE">
        <w:t>.</w:t>
      </w:r>
    </w:p>
    <w:p w14:paraId="034665AF" w14:textId="75ADA7A3" w:rsidR="001215FE" w:rsidRDefault="001215FE" w:rsidP="00F04C60">
      <w:r>
        <w:t>Attribútumok:</w:t>
      </w:r>
    </w:p>
    <w:p w14:paraId="377B3EB9" w14:textId="7A11B436" w:rsidR="001215FE" w:rsidRDefault="001215FE" w:rsidP="001215FE">
      <w:pPr>
        <w:pStyle w:val="Listaszerbekezds"/>
        <w:numPr>
          <w:ilvl w:val="0"/>
          <w:numId w:val="24"/>
        </w:numPr>
      </w:pPr>
      <w:r>
        <w:t xml:space="preserve">+ </w:t>
      </w:r>
      <w:r w:rsidRPr="001215FE">
        <w:t>static SAPbouiCOM.Application SBO_Application</w:t>
      </w:r>
      <w:r>
        <w:t xml:space="preserve"> : </w:t>
      </w:r>
      <w:r w:rsidRPr="001215FE">
        <w:t>az SAP Business One UI API-hoz való kapcsolódást biztosító alkalmazás objektumot tárolj</w:t>
      </w:r>
      <w:r>
        <w:t>a.</w:t>
      </w:r>
    </w:p>
    <w:p w14:paraId="2268E83D" w14:textId="644319AF" w:rsidR="001215FE" w:rsidRDefault="001215FE" w:rsidP="001215FE">
      <w:pPr>
        <w:pStyle w:val="Listaszerbekezds"/>
        <w:numPr>
          <w:ilvl w:val="0"/>
          <w:numId w:val="24"/>
        </w:numPr>
      </w:pPr>
      <w:r>
        <w:t xml:space="preserve">- </w:t>
      </w:r>
      <w:r w:rsidRPr="001215FE">
        <w:t>int[] docEntries</w:t>
      </w:r>
      <w:r>
        <w:t xml:space="preserve"> : Tömb, amely a adatok mentéséhez szükséges kulcsokat tárolja. Adatok betöltésekor tárolódnak el a kulcsok, majd mentés után törlődnek.</w:t>
      </w:r>
    </w:p>
    <w:p w14:paraId="02EAE316" w14:textId="6EE93295" w:rsidR="00F04C60" w:rsidRDefault="001215FE" w:rsidP="00F04C60">
      <w:r>
        <w:t>M</w:t>
      </w:r>
      <w:r w:rsidR="00F04C60">
        <w:t>etódusok:</w:t>
      </w:r>
    </w:p>
    <w:p w14:paraId="2CFE0D2B" w14:textId="3F6C25E6" w:rsidR="001215FE" w:rsidRDefault="001215FE" w:rsidP="001215FE">
      <w:pPr>
        <w:pStyle w:val="Listaszerbekezds"/>
        <w:numPr>
          <w:ilvl w:val="0"/>
          <w:numId w:val="25"/>
        </w:numPr>
      </w:pPr>
      <w:r>
        <w:t xml:space="preserve">+ TripPlanner() : </w:t>
      </w:r>
      <w:r w:rsidRPr="001215FE">
        <w:t>Inicializálja az SAP Business One UI és DI API kapcsolatot. Ellenőrzi a kapcsolat sikerességét</w:t>
      </w:r>
      <w:r>
        <w:t xml:space="preserve"> és feliratkozik a szükséges eseményekre.</w:t>
      </w:r>
    </w:p>
    <w:p w14:paraId="08166F6E" w14:textId="64E37490" w:rsidR="00F04C60" w:rsidRDefault="00F04C60" w:rsidP="00F04C60">
      <w:pPr>
        <w:pStyle w:val="Listaszerbekezds"/>
        <w:numPr>
          <w:ilvl w:val="0"/>
          <w:numId w:val="25"/>
        </w:numPr>
      </w:pPr>
      <w:r>
        <w:t xml:space="preserve"> -  void createMenu(): Egyéni menüpontot ("Túratervezés") hoz létre az SAP Business One </w:t>
      </w:r>
      <w:r w:rsidR="001215FE">
        <w:t>értékesítési</w:t>
      </w:r>
      <w:r>
        <w:t xml:space="preserve"> moduljában.</w:t>
      </w:r>
    </w:p>
    <w:p w14:paraId="5FBD776C" w14:textId="6B77101B" w:rsidR="00F04C60" w:rsidRDefault="00F04C60" w:rsidP="00F04C60">
      <w:pPr>
        <w:pStyle w:val="Listaszerbekezds"/>
        <w:numPr>
          <w:ilvl w:val="0"/>
          <w:numId w:val="25"/>
        </w:numPr>
      </w:pPr>
      <w:r>
        <w:t xml:space="preserve"> - void SBO_Application_MenuEvent: Kezeli a menüpont kiválasztását, betölti a túratervezési űrlapot XML-ből.</w:t>
      </w:r>
    </w:p>
    <w:p w14:paraId="029B5E5E" w14:textId="133B564C" w:rsidR="00F04C60" w:rsidRDefault="00F04C60" w:rsidP="00F04C60">
      <w:pPr>
        <w:pStyle w:val="Listaszerbekezds"/>
        <w:numPr>
          <w:ilvl w:val="0"/>
          <w:numId w:val="25"/>
        </w:numPr>
      </w:pPr>
      <w:r>
        <w:t>- void SBO_Application_ItemEvent: Kezeli az űrlap eseményeit, például gombnyomásokat vagy mátrix linkekre kattintást.</w:t>
      </w:r>
    </w:p>
    <w:p w14:paraId="1D7FF52C" w14:textId="04FBB572" w:rsidR="00F04C60" w:rsidRDefault="00F04C60" w:rsidP="00F04C60">
      <w:pPr>
        <w:pStyle w:val="Listaszerbekezds"/>
        <w:numPr>
          <w:ilvl w:val="0"/>
          <w:numId w:val="25"/>
        </w:numPr>
      </w:pPr>
      <w:r>
        <w:t>- void LoadMatrix: Lekérdezi és betölti az adatokat egy mátrixba az adatbázisból egy tárolt eljárás (NTT_TURATERVEZES) segítségével.</w:t>
      </w:r>
    </w:p>
    <w:p w14:paraId="50ED553A" w14:textId="51045A63" w:rsidR="00F04C60" w:rsidRDefault="00F04C60" w:rsidP="00F04C60">
      <w:pPr>
        <w:pStyle w:val="Listaszerbekezds"/>
        <w:numPr>
          <w:ilvl w:val="0"/>
          <w:numId w:val="25"/>
        </w:numPr>
      </w:pPr>
      <w:r>
        <w:t>- void saveMatrix: Menti a mátrix adatait az adatbázisba és frissíti az értékesítési rendelések felhasználói mezőit.</w:t>
      </w:r>
    </w:p>
    <w:p w14:paraId="3BEB8469" w14:textId="57CC6F41" w:rsidR="00F04C60" w:rsidRDefault="00F04C60" w:rsidP="00F04C60">
      <w:pPr>
        <w:pStyle w:val="Listaszerbekezds"/>
        <w:numPr>
          <w:ilvl w:val="0"/>
          <w:numId w:val="25"/>
        </w:numPr>
      </w:pPr>
      <w:r>
        <w:t>- void checkIfOverLimit: Ellenőrzi, hogy a túra súlya meghaladja-e a jármű kapacitását, és vizuálisan jelzi a problémás sorokat.</w:t>
      </w:r>
    </w:p>
    <w:p w14:paraId="55439107" w14:textId="2F0C61BB" w:rsidR="00F04C60" w:rsidRDefault="00F04C60" w:rsidP="00F04C60">
      <w:pPr>
        <w:pStyle w:val="Listaszerbekezds"/>
        <w:numPr>
          <w:ilvl w:val="0"/>
          <w:numId w:val="25"/>
        </w:numPr>
      </w:pPr>
      <w:r>
        <w:t>- String GetCodeFromName: Segédmetódus, amely egy megadott tábla alapján a névhez tartozó kódot adja vissza.</w:t>
      </w:r>
    </w:p>
    <w:p w14:paraId="4A68F3A3" w14:textId="12A49635" w:rsidR="00F04C60" w:rsidRDefault="00F04C60" w:rsidP="00F04C60">
      <w:pPr>
        <w:pStyle w:val="Cmsor3"/>
      </w:pPr>
      <w:bookmarkStart w:id="23" w:name="_Toc198826036"/>
      <w:r>
        <w:lastRenderedPageBreak/>
        <w:t>IFormService interfész:</w:t>
      </w:r>
      <w:bookmarkEnd w:id="23"/>
    </w:p>
    <w:p w14:paraId="72D3C963" w14:textId="143B7740" w:rsidR="00F04C60" w:rsidRDefault="00F04C60" w:rsidP="00F04C60">
      <w:r>
        <w:t>Az IFormService egy interfész, amely meghatározza az űrlapkezelő osztályok által biztosítandó funkcionalitást. A FormService osztály implementálja ezt az interfészt. Standardizált interfész</w:t>
      </w:r>
      <w:r w:rsidR="001215FE">
        <w:t>t</w:t>
      </w:r>
      <w:r>
        <w:t xml:space="preserve"> biztosít az űrlapkezelő osztályok számára, lehetővé téve a rugalmas és egységes űrlapkezelést.</w:t>
      </w:r>
    </w:p>
    <w:p w14:paraId="41E1BEB2" w14:textId="658CCC5F" w:rsidR="00F04C60" w:rsidRDefault="00F04C60" w:rsidP="00F04C60">
      <w:r>
        <w:t>Attribútumok:</w:t>
      </w:r>
    </w:p>
    <w:p w14:paraId="0C5D8384" w14:textId="77777777" w:rsidR="00F04C60" w:rsidRDefault="00F04C60" w:rsidP="00F04C60">
      <w:pPr>
        <w:pStyle w:val="Listaszerbekezds"/>
        <w:numPr>
          <w:ilvl w:val="0"/>
          <w:numId w:val="27"/>
        </w:numPr>
      </w:pPr>
      <w:r>
        <w:t>Stream: Az űrlap XML tartalmát tartalmazó adatfolyam.</w:t>
      </w:r>
    </w:p>
    <w:p w14:paraId="7A8B120D" w14:textId="77777777" w:rsidR="00F04C60" w:rsidRDefault="00F04C60" w:rsidP="00F04C60">
      <w:r>
        <w:t>Metódusok:</w:t>
      </w:r>
    </w:p>
    <w:p w14:paraId="44407848" w14:textId="77777777" w:rsidR="00F04C60" w:rsidRDefault="00F04C60" w:rsidP="00F04C60">
      <w:pPr>
        <w:pStyle w:val="Listaszerbekezds"/>
        <w:numPr>
          <w:ilvl w:val="0"/>
          <w:numId w:val="27"/>
        </w:numPr>
      </w:pPr>
      <w:r>
        <w:t>ExportToString: Visszaadja az űrlap XML tartalmát szövegként, opcionálisan testreszabva a megadott helyettesítésekkel.</w:t>
      </w:r>
    </w:p>
    <w:p w14:paraId="10C10BD2" w14:textId="1C6B694A" w:rsidR="00F04C60" w:rsidRPr="00F04C60" w:rsidRDefault="00F04C60" w:rsidP="00F04C60">
      <w:pPr>
        <w:pStyle w:val="Cmsor3"/>
      </w:pPr>
      <w:bookmarkStart w:id="24" w:name="_Toc198826037"/>
      <w:r>
        <w:t>FormService osztály</w:t>
      </w:r>
      <w:bookmarkEnd w:id="24"/>
    </w:p>
    <w:p w14:paraId="01BF7BD6" w14:textId="193B320B" w:rsidR="00F04C60" w:rsidRDefault="00F04C60" w:rsidP="00F04C60">
      <w:r>
        <w:t xml:space="preserve">A FormService osztály egy segédosztály, amely az SAP Business One űrlapok XML alapú betöltését kezeli. Az osztály felelős az űrlap XML tartalmának beolvasásáért és </w:t>
      </w:r>
      <w:r w:rsidR="001215FE">
        <w:t>testreszabásáért</w:t>
      </w:r>
      <w:r>
        <w:t>, mielőtt az SAP környezetbe betöltődne. Megvalósítja az IFormService interfészt.</w:t>
      </w:r>
    </w:p>
    <w:p w14:paraId="5829E8B1" w14:textId="7B6275F5" w:rsidR="00F04C60" w:rsidRDefault="00F04C60" w:rsidP="00F04C60">
      <w:r>
        <w:t>Attribútumok:</w:t>
      </w:r>
    </w:p>
    <w:p w14:paraId="38A9BED4" w14:textId="5E39F5D7" w:rsidR="00F04C60" w:rsidRDefault="001215FE" w:rsidP="00F04C60">
      <w:pPr>
        <w:pStyle w:val="Listaszerbekezds"/>
        <w:numPr>
          <w:ilvl w:val="0"/>
          <w:numId w:val="27"/>
        </w:numPr>
      </w:pPr>
      <w:r>
        <w:t xml:space="preserve">+ Stream </w:t>
      </w:r>
      <w:r w:rsidR="00F04C60">
        <w:t>Stream: Az űrlap XML tartalmát tartalmazó adatfolyam.</w:t>
      </w:r>
    </w:p>
    <w:p w14:paraId="62B3DB54" w14:textId="10264084" w:rsidR="00F04C60" w:rsidRDefault="001215FE" w:rsidP="00F04C60">
      <w:r>
        <w:t>M</w:t>
      </w:r>
      <w:r w:rsidR="00F04C60">
        <w:t>etódusok:</w:t>
      </w:r>
    </w:p>
    <w:p w14:paraId="1FE6D5D4" w14:textId="0AC4B286" w:rsidR="00F04C60" w:rsidRDefault="001215FE" w:rsidP="00F04C60">
      <w:pPr>
        <w:pStyle w:val="Listaszerbekezds"/>
        <w:numPr>
          <w:ilvl w:val="0"/>
          <w:numId w:val="27"/>
        </w:numPr>
      </w:pPr>
      <w:r>
        <w:t>+ FormSerice()</w:t>
      </w:r>
      <w:r w:rsidR="00F04C60">
        <w:t>: Egy megadott űrlap XML fájlt (formSRF) tölt be az alkalmazás beágyazott erőforrásaiból.</w:t>
      </w:r>
    </w:p>
    <w:p w14:paraId="28F21A68" w14:textId="7A1984FE" w:rsidR="00F04C60" w:rsidRDefault="001215FE" w:rsidP="00F04C60">
      <w:pPr>
        <w:pStyle w:val="Listaszerbekezds"/>
        <w:numPr>
          <w:ilvl w:val="0"/>
          <w:numId w:val="27"/>
        </w:numPr>
      </w:pPr>
      <w:r>
        <w:t xml:space="preserve">+ String </w:t>
      </w:r>
      <w:r w:rsidR="00F04C60">
        <w:t>ExportToString</w:t>
      </w:r>
      <w:r>
        <w:t>()</w:t>
      </w:r>
      <w:r w:rsidR="00F04C60">
        <w:t>: Beolvassa az űrlap XML tartalmát, és lehetővé teszi a megadott kulcs-érték párok alapján az XML módosítását (pl. űrlap típus vagy egyedi azonosító cseréje).</w:t>
      </w:r>
    </w:p>
    <w:p w14:paraId="6AEBC90B" w14:textId="793D0188" w:rsidR="00F04C60" w:rsidRDefault="001215FE" w:rsidP="00F04C60">
      <w:pPr>
        <w:pStyle w:val="Listaszerbekezds"/>
        <w:numPr>
          <w:ilvl w:val="0"/>
          <w:numId w:val="27"/>
        </w:numPr>
      </w:pPr>
      <w:r>
        <w:t xml:space="preserve">+ void </w:t>
      </w:r>
      <w:r w:rsidR="00F04C60">
        <w:t>Dispose</w:t>
      </w:r>
      <w:r>
        <w:t>()</w:t>
      </w:r>
      <w:r w:rsidR="00F04C60">
        <w:t>: Felszabadítja az erőforrásokat, például a StreamReader objektumot.</w:t>
      </w:r>
    </w:p>
    <w:p w14:paraId="65C2E79B" w14:textId="77777777" w:rsidR="001215FE" w:rsidRDefault="001215FE">
      <w:pPr>
        <w:spacing w:after="0" w:line="240" w:lineRule="auto"/>
        <w:ind w:firstLine="0"/>
        <w:jc w:val="left"/>
        <w:rPr>
          <w:rFonts w:cs="Arial"/>
          <w:b/>
          <w:bCs/>
          <w:iCs/>
          <w:sz w:val="32"/>
          <w:szCs w:val="28"/>
        </w:rPr>
      </w:pPr>
      <w:r>
        <w:br w:type="page"/>
      </w:r>
    </w:p>
    <w:p w14:paraId="1B288E42" w14:textId="40ABA17C" w:rsidR="00926124" w:rsidRPr="00926124" w:rsidRDefault="00926124" w:rsidP="00721167">
      <w:pPr>
        <w:pStyle w:val="Cmsor2"/>
      </w:pPr>
      <w:bookmarkStart w:id="25" w:name="_Toc198826038"/>
      <w:r>
        <w:lastRenderedPageBreak/>
        <w:t>Bővíthetőség lehetősége</w:t>
      </w:r>
      <w:bookmarkEnd w:id="25"/>
    </w:p>
    <w:p w14:paraId="0D6D7503" w14:textId="1D588A2E" w:rsidR="002A397B" w:rsidRDefault="002A397B" w:rsidP="002A397B">
      <w:pPr>
        <w:pStyle w:val="Cmsor3"/>
      </w:pPr>
      <w:bookmarkStart w:id="26" w:name="_Toc198826039"/>
      <w:r>
        <w:t>Crystal Reports alap</w:t>
      </w:r>
      <w:r w:rsidR="00721167">
        <w:t>ú</w:t>
      </w:r>
      <w:r>
        <w:t xml:space="preserve"> nyomtatási funkció</w:t>
      </w:r>
      <w:bookmarkEnd w:id="26"/>
    </w:p>
    <w:p w14:paraId="03AD40E8" w14:textId="319DF3B1" w:rsidR="00225F65" w:rsidRDefault="002A397B" w:rsidP="002A397B">
      <w:r w:rsidRPr="002A397B">
        <w:t>A Crystal Reports egy hatékony jelentéskészítő szoftver, amelyet az SAP fejlesztett, és lehetővé teszi strukturált adatok – például adatbázisokból vagy alkalmazásokból származó információk –</w:t>
      </w:r>
      <w:r w:rsidR="00721167">
        <w:t xml:space="preserve"> </w:t>
      </w:r>
      <w:r w:rsidRPr="002A397B">
        <w:t>formázott jelentésekbe történő átalakítását, nyomtatását, exportálását és megosztását</w:t>
      </w:r>
      <w:r w:rsidR="00721167">
        <w:t>.</w:t>
      </w:r>
    </w:p>
    <w:p w14:paraId="2C19C3A3" w14:textId="0667ADF6" w:rsidR="00721167" w:rsidRDefault="00721167" w:rsidP="002A397B">
      <w:r>
        <w:t>A formot egy egyszerű „Nyomtatás” gombbal kiegészítve, és az ITEM_EVENT metódusban a kattintását lekezelve meghívható az elkészített jelentés a megfelelő adatokat átadva. Ezáltal készíthető például szállító levél, jelentés a szállítói körökről, a súlykorlátot túllépő rekordokról.</w:t>
      </w:r>
    </w:p>
    <w:p w14:paraId="7ED63C4E" w14:textId="67B7F962" w:rsidR="00721167" w:rsidRDefault="003413CD" w:rsidP="003413CD">
      <w:pPr>
        <w:pStyle w:val="Cmsor3"/>
      </w:pPr>
      <w:bookmarkStart w:id="27" w:name="_Toc198826040"/>
      <w:r>
        <w:t>Vevői rendelések modul kiegészítése</w:t>
      </w:r>
      <w:bookmarkEnd w:id="27"/>
    </w:p>
    <w:p w14:paraId="3DCE4F9A" w14:textId="2EBDDC84" w:rsidR="003413CD" w:rsidRDefault="003413CD" w:rsidP="003413CD">
      <w:r>
        <w:t>A vevői rendelésekhez tartozó form kiegészíthető lenne egy „Túratervezés” gombbal, amelyre kattintva az éppen aktuális rekord szállítási dátuma, hozzátartozó rendszám vagy szállítási köre alapján a túratervezéshez tartozó form hívódna meg a kívánt szűrési feltételekkel, ezzel javítva a felhasználói élményt és az egyszerűbb kezelést.</w:t>
      </w:r>
    </w:p>
    <w:p w14:paraId="2C5D78DE" w14:textId="55D6373F" w:rsidR="004A21CA" w:rsidRPr="003413CD" w:rsidRDefault="004A21CA" w:rsidP="003413CD">
      <w:r>
        <w:t>A megvalósításhoz a gomb felvétele után az ITEM_EVENT metódusban a vevői rendelésekhez tartozó form-hoz tartozó ID-t vizsgálva és a gomb kattintását lekezelve a UI API OpenForm() metódusának segítségével megnyitható a túratervezés form-ja és paraméterként átadhatóak az esetleges szűrési feltételek.</w:t>
      </w:r>
    </w:p>
    <w:p w14:paraId="289FAA59" w14:textId="77777777" w:rsidR="0063585C" w:rsidRDefault="0063585C" w:rsidP="00816BCB">
      <w:pPr>
        <w:pStyle w:val="Fejezetcimszmozsnlkl"/>
      </w:pPr>
      <w:bookmarkStart w:id="28" w:name="_Toc198826041"/>
      <w:r w:rsidRPr="00B50CAA">
        <w:lastRenderedPageBreak/>
        <w:t>Irodalomjegyzék</w:t>
      </w:r>
      <w:bookmarkEnd w:id="28"/>
    </w:p>
    <w:p w14:paraId="1056D64D" w14:textId="097D32B2" w:rsidR="00B50CAA" w:rsidRDefault="00485ADD" w:rsidP="00810FEB">
      <w:pPr>
        <w:pStyle w:val="Irodalomjegyzksor"/>
      </w:pPr>
      <w:r>
        <w:t xml:space="preserve">Sap Business One... to Go 9.3, </w:t>
      </w:r>
      <w:r w:rsidR="00810FEB">
        <w:t xml:space="preserve"> IDE KELL LATOGATASI DATUM</w:t>
      </w:r>
      <w:hyperlink r:id="rId20" w:history="1">
        <w:r w:rsidRPr="00485ADD">
          <w:rPr>
            <w:rStyle w:val="Hiperhivatkozs"/>
          </w:rPr>
          <w:t>https://help.sap.com/doc/45e5277ba6584a59aa2f2b86969b5535/9.3/en-US/SAP_Business_One_To_Go_Release_9.3.pdf</w:t>
        </w:r>
      </w:hyperlink>
    </w:p>
    <w:p w14:paraId="730A7D1F" w14:textId="56442D37" w:rsidR="003313B9" w:rsidRDefault="003313B9" w:rsidP="003313B9">
      <w:pPr>
        <w:pStyle w:val="Irodalomjegyzksor"/>
      </w:pPr>
      <w:r w:rsidRPr="003313B9">
        <w:t xml:space="preserve">Data Interface API </w:t>
      </w:r>
      <w:hyperlink r:id="rId21" w:history="1">
        <w:r w:rsidRPr="003313B9">
          <w:rPr>
            <w:rStyle w:val="Hiperhivatkozs"/>
          </w:rPr>
          <w:t>https://help.sap.com/doc/saphelpiis_hc_b1_image_repository_development_training_basic_b1_90_tb1300_02_sol_pdf/9.0/en-US/B1_90_TB1300_02_Sol.pdf</w:t>
        </w:r>
      </w:hyperlink>
    </w:p>
    <w:p w14:paraId="4067629F" w14:textId="3DF81F92" w:rsidR="003313B9" w:rsidRPr="00EE1A1F" w:rsidRDefault="003313B9" w:rsidP="006F512E">
      <w:pPr>
        <w:pStyle w:val="Irodalomjegyzksor"/>
      </w:pPr>
      <w:r>
        <w:t>The User Interface API</w:t>
      </w:r>
      <w:r>
        <w:br/>
      </w:r>
      <w:hyperlink r:id="rId22" w:history="1">
        <w:r w:rsidRPr="003313B9">
          <w:rPr>
            <w:rStyle w:val="Hiperhivatkozs"/>
          </w:rPr>
          <w:t>https://help.sap.com/doc/saphelpiis_hc_b1_image_repository_development_training_basic_b1_90_tb1300_03_pdf/9.0/en-US/B1_90_TB1300_03.pdf</w:t>
        </w:r>
      </w:hyperlink>
    </w:p>
    <w:p w14:paraId="4C89A339" w14:textId="77777777" w:rsidR="00B50CAA" w:rsidRDefault="00B50CAA" w:rsidP="000F6ABD">
      <w:pPr>
        <w:pStyle w:val="Fejezetcimszmozsnlkl"/>
        <w:spacing w:after="240"/>
      </w:pPr>
      <w:bookmarkStart w:id="29" w:name="_Toc198826042"/>
      <w:r>
        <w:lastRenderedPageBreak/>
        <w:t>Függelék</w:t>
      </w:r>
      <w:bookmarkEnd w:id="29"/>
    </w:p>
    <w:p w14:paraId="2B7AE7CC" w14:textId="77777777" w:rsidR="00721167" w:rsidRDefault="00721167" w:rsidP="00721167">
      <w:r>
        <w:t>SQL tárolt eljárás:</w:t>
      </w:r>
    </w:p>
    <w:p w14:paraId="0CC2907E" w14:textId="77777777" w:rsidR="00721167" w:rsidRPr="00721167" w:rsidRDefault="00721167" w:rsidP="00721167">
      <w:pPr>
        <w:pStyle w:val="Kd"/>
      </w:pPr>
      <w:r w:rsidRPr="00721167">
        <w:t>USE [SBODemoHU]</w:t>
      </w:r>
    </w:p>
    <w:p w14:paraId="1F2DE361" w14:textId="77777777" w:rsidR="00721167" w:rsidRPr="00721167" w:rsidRDefault="00721167" w:rsidP="00721167">
      <w:pPr>
        <w:pStyle w:val="Kd"/>
      </w:pPr>
      <w:r w:rsidRPr="00721167">
        <w:t>GO</w:t>
      </w:r>
    </w:p>
    <w:p w14:paraId="38FD74DC" w14:textId="77777777" w:rsidR="00721167" w:rsidRPr="00721167" w:rsidRDefault="00721167" w:rsidP="00721167">
      <w:pPr>
        <w:pStyle w:val="Kd"/>
      </w:pPr>
      <w:r w:rsidRPr="00721167">
        <w:t>SET ANSI_NULLS ON</w:t>
      </w:r>
    </w:p>
    <w:p w14:paraId="6E78E0C7" w14:textId="77777777" w:rsidR="00721167" w:rsidRPr="00721167" w:rsidRDefault="00721167" w:rsidP="00721167">
      <w:pPr>
        <w:pStyle w:val="Kd"/>
      </w:pPr>
      <w:r w:rsidRPr="00721167">
        <w:t>GO</w:t>
      </w:r>
    </w:p>
    <w:p w14:paraId="2E542FB9" w14:textId="77777777" w:rsidR="00721167" w:rsidRPr="00721167" w:rsidRDefault="00721167" w:rsidP="00721167">
      <w:pPr>
        <w:pStyle w:val="Kd"/>
      </w:pPr>
      <w:r w:rsidRPr="00721167">
        <w:t>SET QUOTED_IDENTIFIER ON</w:t>
      </w:r>
    </w:p>
    <w:p w14:paraId="6EB7A8BE" w14:textId="77777777" w:rsidR="00721167" w:rsidRPr="00721167" w:rsidRDefault="00721167" w:rsidP="00721167">
      <w:pPr>
        <w:pStyle w:val="Kd"/>
      </w:pPr>
      <w:r w:rsidRPr="00721167">
        <w:t>GO</w:t>
      </w:r>
    </w:p>
    <w:p w14:paraId="16D16761" w14:textId="77777777" w:rsidR="00721167" w:rsidRPr="00721167" w:rsidRDefault="00721167" w:rsidP="00721167">
      <w:pPr>
        <w:pStyle w:val="Kd"/>
      </w:pPr>
      <w:r w:rsidRPr="00721167">
        <w:t>ALTER PROCEDURE [dbo].[NTT_TURATERVEZES]</w:t>
      </w:r>
    </w:p>
    <w:p w14:paraId="7A77AC82" w14:textId="77777777" w:rsidR="00721167" w:rsidRPr="00721167" w:rsidRDefault="00721167" w:rsidP="00721167">
      <w:pPr>
        <w:pStyle w:val="Kd"/>
      </w:pPr>
      <w:r w:rsidRPr="00721167">
        <w:t xml:space="preserve">    @rendszam NVARCHAR(15),</w:t>
      </w:r>
    </w:p>
    <w:p w14:paraId="5C21E0E0" w14:textId="77777777" w:rsidR="00721167" w:rsidRPr="00721167" w:rsidRDefault="00721167" w:rsidP="00721167">
      <w:pPr>
        <w:pStyle w:val="Kd"/>
      </w:pPr>
      <w:r w:rsidRPr="00721167">
        <w:t xml:space="preserve">    @szallKor NVARCHAR(15),</w:t>
      </w:r>
    </w:p>
    <w:p w14:paraId="1ABCCFB6" w14:textId="77777777" w:rsidR="00721167" w:rsidRPr="00721167" w:rsidRDefault="00721167" w:rsidP="00721167">
      <w:pPr>
        <w:pStyle w:val="Kd"/>
      </w:pPr>
      <w:r w:rsidRPr="00721167">
        <w:t xml:space="preserve">    @szallDatum NVARCHAR(10)</w:t>
      </w:r>
    </w:p>
    <w:p w14:paraId="587946E4" w14:textId="77777777" w:rsidR="00721167" w:rsidRPr="00721167" w:rsidRDefault="00721167" w:rsidP="00721167">
      <w:pPr>
        <w:pStyle w:val="Kd"/>
      </w:pPr>
      <w:r w:rsidRPr="00721167">
        <w:t>AS</w:t>
      </w:r>
    </w:p>
    <w:p w14:paraId="3FA1877F" w14:textId="77777777" w:rsidR="00721167" w:rsidRPr="00721167" w:rsidRDefault="00721167" w:rsidP="00721167">
      <w:pPr>
        <w:pStyle w:val="Kd"/>
      </w:pPr>
      <w:r w:rsidRPr="00721167">
        <w:t>BEGIN</w:t>
      </w:r>
    </w:p>
    <w:p w14:paraId="224BD1BE" w14:textId="2045754F" w:rsidR="00721167" w:rsidRPr="00721167" w:rsidRDefault="00721167" w:rsidP="00721167">
      <w:pPr>
        <w:pStyle w:val="Kd"/>
      </w:pPr>
      <w:r w:rsidRPr="00721167">
        <w:t xml:space="preserve">    SET NOCOUNT ON</w:t>
      </w:r>
      <w:r>
        <w:t>;</w:t>
      </w:r>
    </w:p>
    <w:p w14:paraId="51BA294F" w14:textId="77777777" w:rsidR="00721167" w:rsidRPr="00721167" w:rsidRDefault="00721167" w:rsidP="00721167">
      <w:pPr>
        <w:pStyle w:val="Kd"/>
      </w:pPr>
      <w:r w:rsidRPr="00721167">
        <w:t xml:space="preserve">    DECLARE @dateParam DATE = NULL;</w:t>
      </w:r>
    </w:p>
    <w:p w14:paraId="0F21D5E3" w14:textId="77777777" w:rsidR="00721167" w:rsidRPr="00721167" w:rsidRDefault="00721167" w:rsidP="00721167">
      <w:pPr>
        <w:pStyle w:val="Kd"/>
      </w:pPr>
      <w:r w:rsidRPr="00721167">
        <w:t xml:space="preserve">    IF @szallDatum IS NOT NULL AND @szallDatum &lt;&gt; ''</w:t>
      </w:r>
    </w:p>
    <w:p w14:paraId="2017230F" w14:textId="77777777" w:rsidR="00721167" w:rsidRPr="00721167" w:rsidRDefault="00721167" w:rsidP="00721167">
      <w:pPr>
        <w:pStyle w:val="Kd"/>
      </w:pPr>
      <w:r w:rsidRPr="00721167">
        <w:t xml:space="preserve">    BEGIN TRY</w:t>
      </w:r>
    </w:p>
    <w:p w14:paraId="32A8B5C4" w14:textId="77777777" w:rsidR="00721167" w:rsidRPr="00721167" w:rsidRDefault="00721167" w:rsidP="00721167">
      <w:pPr>
        <w:pStyle w:val="Kd"/>
      </w:pPr>
      <w:r w:rsidRPr="00721167">
        <w:t xml:space="preserve">        SET @dateParam = CONVERT(DATE, @szallDatum, 102);</w:t>
      </w:r>
    </w:p>
    <w:p w14:paraId="0D51E657" w14:textId="77777777" w:rsidR="00721167" w:rsidRPr="00721167" w:rsidRDefault="00721167" w:rsidP="00721167">
      <w:pPr>
        <w:pStyle w:val="Kd"/>
      </w:pPr>
      <w:r w:rsidRPr="00721167">
        <w:t xml:space="preserve">    END TRY</w:t>
      </w:r>
    </w:p>
    <w:p w14:paraId="19FE4BAF" w14:textId="77777777" w:rsidR="00721167" w:rsidRPr="00721167" w:rsidRDefault="00721167" w:rsidP="00721167">
      <w:pPr>
        <w:pStyle w:val="Kd"/>
      </w:pPr>
      <w:r w:rsidRPr="00721167">
        <w:t xml:space="preserve">    BEGIN CATCH</w:t>
      </w:r>
    </w:p>
    <w:p w14:paraId="4BAA3544" w14:textId="77777777" w:rsidR="00721167" w:rsidRPr="00721167" w:rsidRDefault="00721167" w:rsidP="00721167">
      <w:pPr>
        <w:pStyle w:val="Kd"/>
      </w:pPr>
      <w:r w:rsidRPr="00721167">
        <w:t xml:space="preserve">        THROW 50001, 'Invalid date', 1;</w:t>
      </w:r>
    </w:p>
    <w:p w14:paraId="5BCA507C" w14:textId="77777777" w:rsidR="00721167" w:rsidRPr="00721167" w:rsidRDefault="00721167" w:rsidP="00721167">
      <w:pPr>
        <w:pStyle w:val="Kd"/>
      </w:pPr>
      <w:r w:rsidRPr="00721167">
        <w:t xml:space="preserve">        RETURN;</w:t>
      </w:r>
    </w:p>
    <w:p w14:paraId="434BC8CB" w14:textId="06D9CAFF" w:rsidR="00721167" w:rsidRPr="00721167" w:rsidRDefault="00721167" w:rsidP="000F6ABD">
      <w:pPr>
        <w:pStyle w:val="Kd"/>
      </w:pPr>
      <w:r w:rsidRPr="00721167">
        <w:t xml:space="preserve">    END CATCH;</w:t>
      </w:r>
    </w:p>
    <w:p w14:paraId="4D62FAC6" w14:textId="77777777" w:rsidR="00721167" w:rsidRPr="00721167" w:rsidRDefault="00721167" w:rsidP="00721167">
      <w:pPr>
        <w:pStyle w:val="Kd"/>
      </w:pPr>
      <w:r w:rsidRPr="00721167">
        <w:t xml:space="preserve">     SELECT  </w:t>
      </w:r>
    </w:p>
    <w:p w14:paraId="693B4E67" w14:textId="77777777" w:rsidR="00721167" w:rsidRPr="00721167" w:rsidRDefault="00721167" w:rsidP="00721167">
      <w:pPr>
        <w:pStyle w:val="Kd"/>
      </w:pPr>
      <w:r w:rsidRPr="00721167">
        <w:t xml:space="preserve">    ROW_NUMBER() OVER(ORDER BY o.DocDueDate DESC) AS order_id,</w:t>
      </w:r>
    </w:p>
    <w:p w14:paraId="233BA268" w14:textId="77777777" w:rsidR="00721167" w:rsidRPr="00721167" w:rsidRDefault="00721167" w:rsidP="00721167">
      <w:pPr>
        <w:pStyle w:val="Kd"/>
      </w:pPr>
      <w:r w:rsidRPr="00721167">
        <w:tab/>
        <w:t>o.DocEntry as docEntry,</w:t>
      </w:r>
    </w:p>
    <w:p w14:paraId="41D23338" w14:textId="77777777" w:rsidR="00721167" w:rsidRPr="00721167" w:rsidRDefault="00721167" w:rsidP="00721167">
      <w:pPr>
        <w:pStyle w:val="Kd"/>
      </w:pPr>
      <w:r w:rsidRPr="00721167">
        <w:t xml:space="preserve">    o.DocDueDate AS del_date,</w:t>
      </w:r>
    </w:p>
    <w:p w14:paraId="3803B11A" w14:textId="7078EA57" w:rsidR="00721167" w:rsidRPr="00721167" w:rsidRDefault="00721167" w:rsidP="00721167">
      <w:pPr>
        <w:pStyle w:val="Kd"/>
      </w:pPr>
      <w:r w:rsidRPr="00721167">
        <w:t xml:space="preserve">    r.Name as car_id, </w:t>
      </w:r>
    </w:p>
    <w:p w14:paraId="00AE1069" w14:textId="01212AF0" w:rsidR="00721167" w:rsidRPr="00721167" w:rsidRDefault="00721167" w:rsidP="00721167">
      <w:pPr>
        <w:pStyle w:val="Kd"/>
      </w:pPr>
      <w:r w:rsidRPr="00721167">
        <w:t xml:space="preserve">    s.Name AS driver, </w:t>
      </w:r>
    </w:p>
    <w:p w14:paraId="30B83714" w14:textId="0052BCC9" w:rsidR="00721167" w:rsidRPr="00721167" w:rsidRDefault="00721167" w:rsidP="00721167">
      <w:pPr>
        <w:pStyle w:val="Kd"/>
      </w:pPr>
      <w:r w:rsidRPr="00721167">
        <w:t xml:space="preserve">    k.Name as del_circle, </w:t>
      </w:r>
    </w:p>
    <w:p w14:paraId="2625D72E" w14:textId="77777777" w:rsidR="00721167" w:rsidRPr="00721167" w:rsidRDefault="00721167" w:rsidP="00721167">
      <w:pPr>
        <w:pStyle w:val="Kd"/>
      </w:pPr>
      <w:r w:rsidRPr="00721167">
        <w:t xml:space="preserve">    o.CardName as order_name,</w:t>
      </w:r>
    </w:p>
    <w:p w14:paraId="14BCC7AF" w14:textId="77777777" w:rsidR="00721167" w:rsidRPr="00721167" w:rsidRDefault="00721167" w:rsidP="00721167">
      <w:pPr>
        <w:pStyle w:val="Kd"/>
      </w:pPr>
      <w:r w:rsidRPr="00721167">
        <w:t xml:space="preserve">    o.Address2 AS del_addr,</w:t>
      </w:r>
    </w:p>
    <w:p w14:paraId="294536BE" w14:textId="77777777" w:rsidR="00721167" w:rsidRPr="00721167" w:rsidRDefault="00721167" w:rsidP="00721167">
      <w:pPr>
        <w:pStyle w:val="Kd"/>
      </w:pPr>
      <w:r w:rsidRPr="00721167">
        <w:t xml:space="preserve">    o.Weight as order_kg,</w:t>
      </w:r>
    </w:p>
    <w:p w14:paraId="5F51CEA8" w14:textId="77777777" w:rsidR="00721167" w:rsidRPr="00721167" w:rsidRDefault="00721167" w:rsidP="00721167">
      <w:pPr>
        <w:pStyle w:val="Kd"/>
      </w:pPr>
      <w:r w:rsidRPr="00721167">
        <w:t xml:space="preserve">    SUM(o.Weight) OVER (</w:t>
      </w:r>
    </w:p>
    <w:p w14:paraId="6071EAFE" w14:textId="77777777" w:rsidR="00721167" w:rsidRPr="00721167" w:rsidRDefault="00721167" w:rsidP="00721167">
      <w:pPr>
        <w:pStyle w:val="Kd"/>
      </w:pPr>
      <w:r w:rsidRPr="00721167">
        <w:t xml:space="preserve">        PARTITION BY o.DocDueDate, r.Code, k.Name</w:t>
      </w:r>
    </w:p>
    <w:p w14:paraId="0D510046" w14:textId="77777777" w:rsidR="00721167" w:rsidRPr="00721167" w:rsidRDefault="00721167" w:rsidP="00721167">
      <w:pPr>
        <w:pStyle w:val="Kd"/>
      </w:pPr>
      <w:r w:rsidRPr="00721167">
        <w:t xml:space="preserve">    ) as tour_kg, -- total tour weight</w:t>
      </w:r>
    </w:p>
    <w:p w14:paraId="7784236A" w14:textId="77777777" w:rsidR="00721167" w:rsidRPr="00721167" w:rsidRDefault="00721167" w:rsidP="00721167">
      <w:pPr>
        <w:pStyle w:val="Kd"/>
      </w:pPr>
      <w:r w:rsidRPr="00721167">
        <w:t xml:space="preserve">    o.Comments as desc_ord,</w:t>
      </w:r>
    </w:p>
    <w:p w14:paraId="234F9D3C" w14:textId="1FAB0E5D" w:rsidR="00721167" w:rsidRPr="00721167" w:rsidRDefault="00721167" w:rsidP="00721167">
      <w:pPr>
        <w:pStyle w:val="Kd"/>
      </w:pPr>
      <w:r w:rsidRPr="00721167">
        <w:t xml:space="preserve">    o.U_desc_addr as desc_addr, </w:t>
      </w:r>
    </w:p>
    <w:p w14:paraId="404FC6DC" w14:textId="77777777" w:rsidR="00721167" w:rsidRPr="00721167" w:rsidRDefault="00721167" w:rsidP="00721167">
      <w:pPr>
        <w:pStyle w:val="Kd"/>
      </w:pPr>
      <w:r w:rsidRPr="00721167">
        <w:t xml:space="preserve">    o.U_days as days,</w:t>
      </w:r>
    </w:p>
    <w:p w14:paraId="4F8CCB60" w14:textId="77777777" w:rsidR="00721167" w:rsidRPr="00721167" w:rsidRDefault="00721167" w:rsidP="00721167">
      <w:pPr>
        <w:pStyle w:val="Kd"/>
      </w:pPr>
      <w:r w:rsidRPr="00721167">
        <w:t xml:space="preserve">    r.U_kg_cap as car_kg </w:t>
      </w:r>
    </w:p>
    <w:p w14:paraId="6762F977" w14:textId="77777777" w:rsidR="00721167" w:rsidRPr="00721167" w:rsidRDefault="00721167" w:rsidP="00721167">
      <w:pPr>
        <w:pStyle w:val="Kd"/>
      </w:pPr>
      <w:r w:rsidRPr="00721167">
        <w:t xml:space="preserve">FROM </w:t>
      </w:r>
    </w:p>
    <w:p w14:paraId="5B093108" w14:textId="77777777" w:rsidR="00721167" w:rsidRPr="00721167" w:rsidRDefault="00721167" w:rsidP="00721167">
      <w:pPr>
        <w:pStyle w:val="Kd"/>
      </w:pPr>
      <w:r w:rsidRPr="00721167">
        <w:t xml:space="preserve">    dbo.ORDR o</w:t>
      </w:r>
    </w:p>
    <w:p w14:paraId="0AAAE1D7" w14:textId="77777777" w:rsidR="00721167" w:rsidRPr="00721167" w:rsidRDefault="00721167" w:rsidP="00721167">
      <w:pPr>
        <w:pStyle w:val="Kd"/>
      </w:pPr>
      <w:r w:rsidRPr="00721167">
        <w:t>LEFT JOIN dbo.[@NTT_RENDSZAM] r ON o.U_NTT_RENDSZAM = r.Code</w:t>
      </w:r>
    </w:p>
    <w:p w14:paraId="58A6B817" w14:textId="77777777" w:rsidR="00721167" w:rsidRPr="00721167" w:rsidRDefault="00721167" w:rsidP="00721167">
      <w:pPr>
        <w:pStyle w:val="Kd"/>
      </w:pPr>
      <w:r w:rsidRPr="00721167">
        <w:t>LEFT JOIN dbo.[@NTT_SOFOR] s ON o.U_NTT_SOFOR = s.Code</w:t>
      </w:r>
    </w:p>
    <w:p w14:paraId="0EF13309" w14:textId="77777777" w:rsidR="00721167" w:rsidRPr="00721167" w:rsidRDefault="00721167" w:rsidP="00721167">
      <w:pPr>
        <w:pStyle w:val="Kd"/>
      </w:pPr>
      <w:r w:rsidRPr="00721167">
        <w:t xml:space="preserve">LEFT JOIN dbo.[@NTT_SZALLKOR] k ON o.U_NTT_SZALLKOR = k.Code </w:t>
      </w:r>
    </w:p>
    <w:p w14:paraId="563F8A3A" w14:textId="77777777" w:rsidR="00721167" w:rsidRPr="00721167" w:rsidRDefault="00721167" w:rsidP="00721167">
      <w:pPr>
        <w:pStyle w:val="Kd"/>
      </w:pPr>
      <w:r w:rsidRPr="00721167">
        <w:t>WHERE</w:t>
      </w:r>
    </w:p>
    <w:p w14:paraId="5EA6C87B" w14:textId="77777777" w:rsidR="00721167" w:rsidRPr="00721167" w:rsidRDefault="00721167" w:rsidP="00721167">
      <w:pPr>
        <w:pStyle w:val="Kd"/>
      </w:pPr>
      <w:r w:rsidRPr="00721167">
        <w:t xml:space="preserve">    (@rendszam IS NULL OR r.Name = @rendszam)</w:t>
      </w:r>
    </w:p>
    <w:p w14:paraId="3F6608BA" w14:textId="77777777" w:rsidR="00721167" w:rsidRPr="00721167" w:rsidRDefault="00721167" w:rsidP="00721167">
      <w:pPr>
        <w:pStyle w:val="Kd"/>
      </w:pPr>
      <w:r w:rsidRPr="00721167">
        <w:t xml:space="preserve">    AND (@szallKor IS NULL OR k.Name = @szallKor)</w:t>
      </w:r>
    </w:p>
    <w:p w14:paraId="48698C94" w14:textId="77777777" w:rsidR="00721167" w:rsidRPr="00721167" w:rsidRDefault="00721167" w:rsidP="00721167">
      <w:pPr>
        <w:pStyle w:val="Kd"/>
      </w:pPr>
      <w:r w:rsidRPr="00721167">
        <w:t xml:space="preserve">    AND (@dateParam IS NULL OR o.DocDueDate = @dateParam)</w:t>
      </w:r>
    </w:p>
    <w:p w14:paraId="1442EEC6" w14:textId="77777777" w:rsidR="00721167" w:rsidRPr="00721167" w:rsidRDefault="00721167" w:rsidP="00721167">
      <w:pPr>
        <w:pStyle w:val="Kd"/>
      </w:pPr>
      <w:r w:rsidRPr="00721167">
        <w:t>GROUP BY</w:t>
      </w:r>
    </w:p>
    <w:p w14:paraId="66CECFB5" w14:textId="77777777" w:rsidR="00721167" w:rsidRPr="00721167" w:rsidRDefault="00721167" w:rsidP="00721167">
      <w:pPr>
        <w:pStyle w:val="Kd"/>
      </w:pPr>
      <w:r w:rsidRPr="00721167">
        <w:t xml:space="preserve">    o.DocDueDate, o.CardName, o.GrossBase, o.CardCode, o.DocEntry, </w:t>
      </w:r>
    </w:p>
    <w:p w14:paraId="27035249" w14:textId="77777777" w:rsidR="00721167" w:rsidRPr="00721167" w:rsidRDefault="00721167" w:rsidP="00721167">
      <w:pPr>
        <w:pStyle w:val="Kd"/>
      </w:pPr>
      <w:r w:rsidRPr="00721167">
        <w:t xml:space="preserve">    o.Address2, o.Weight, o.Comments, o.U_desc_addr,  </w:t>
      </w:r>
    </w:p>
    <w:p w14:paraId="457873D7" w14:textId="77777777" w:rsidR="00721167" w:rsidRPr="00721167" w:rsidRDefault="00721167" w:rsidP="00721167">
      <w:pPr>
        <w:pStyle w:val="Kd"/>
      </w:pPr>
      <w:r w:rsidRPr="00721167">
        <w:t xml:space="preserve">    o.U_days, r.U_kg_cap, r.Name, r.Code, s.Name, k.Name</w:t>
      </w:r>
    </w:p>
    <w:p w14:paraId="5747A86F" w14:textId="77F67681" w:rsidR="00B50CAA" w:rsidRDefault="00721167" w:rsidP="000F6ABD">
      <w:pPr>
        <w:pStyle w:val="Kd"/>
      </w:pPr>
      <w:r w:rsidRPr="00721167">
        <w:t>ORDER BY</w:t>
      </w:r>
      <w:r w:rsidR="000F6ABD">
        <w:t xml:space="preserve"> </w:t>
      </w:r>
      <w:r w:rsidRPr="00721167">
        <w:t>o.DocDueDate DESC;</w:t>
      </w:r>
    </w:p>
    <w:sectPr w:rsidR="00B50CAA" w:rsidSect="0056267F">
      <w:headerReference w:type="even" r:id="rId23"/>
      <w:footerReference w:type="default" r:id="rId24"/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66FD5D" w14:textId="77777777" w:rsidR="00151C2F" w:rsidRDefault="00151C2F">
      <w:r>
        <w:separator/>
      </w:r>
    </w:p>
  </w:endnote>
  <w:endnote w:type="continuationSeparator" w:id="0">
    <w:p w14:paraId="12BDDF71" w14:textId="77777777" w:rsidR="00151C2F" w:rsidRDefault="00151C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852064" w14:textId="77777777" w:rsidR="00681E99" w:rsidRDefault="00681E99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358FA9" w14:textId="75A2ABF7" w:rsidR="0063585C" w:rsidRDefault="00C00B3C" w:rsidP="00C00B3C">
    <w:pPr>
      <w:pStyle w:val="llb"/>
    </w:pPr>
    <w:r>
      <w:rPr>
        <w:rStyle w:val="Oldalszm"/>
      </w:rPr>
      <w:tab/>
    </w:r>
    <w:r w:rsidR="0063585C">
      <w:rPr>
        <w:rStyle w:val="Oldalszm"/>
      </w:rPr>
      <w:fldChar w:fldCharType="begin"/>
    </w:r>
    <w:r w:rsidR="0063585C">
      <w:rPr>
        <w:rStyle w:val="Oldalszm"/>
      </w:rPr>
      <w:instrText xml:space="preserve"> PAGE </w:instrText>
    </w:r>
    <w:r w:rsidR="0063585C">
      <w:rPr>
        <w:rStyle w:val="Oldalszm"/>
      </w:rPr>
      <w:fldChar w:fldCharType="separate"/>
    </w:r>
    <w:r w:rsidR="00BF4292">
      <w:rPr>
        <w:rStyle w:val="Oldalszm"/>
        <w:noProof/>
      </w:rPr>
      <w:t>12</w:t>
    </w:r>
    <w:r w:rsidR="0063585C">
      <w:rPr>
        <w:rStyle w:val="Oldalszm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5865FB" w14:textId="77777777" w:rsidR="00151C2F" w:rsidRDefault="00151C2F">
      <w:r>
        <w:separator/>
      </w:r>
    </w:p>
  </w:footnote>
  <w:footnote w:type="continuationSeparator" w:id="0">
    <w:p w14:paraId="19AB1EF4" w14:textId="77777777" w:rsidR="00151C2F" w:rsidRDefault="00151C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852A8D" w14:textId="77777777" w:rsidR="0063585C" w:rsidRDefault="0063585C"/>
  <w:p w14:paraId="2FBE2084" w14:textId="77777777" w:rsidR="0063585C" w:rsidRDefault="0063585C"/>
  <w:p w14:paraId="2BF231C2" w14:textId="77777777" w:rsidR="0063585C" w:rsidRDefault="0063585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618A62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2A222D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FBCD5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41063B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EA27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55A48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7647D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0EEBB9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C3836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EB425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15EE0508"/>
    <w:multiLevelType w:val="multilevel"/>
    <w:tmpl w:val="418E4214"/>
    <w:numStyleLink w:val="tmutatszmozottlista"/>
  </w:abstractNum>
  <w:abstractNum w:abstractNumId="12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1CF22B6C"/>
    <w:multiLevelType w:val="hybridMultilevel"/>
    <w:tmpl w:val="A3BC0742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06A3000"/>
    <w:multiLevelType w:val="hybridMultilevel"/>
    <w:tmpl w:val="4F1EB7B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2414FF"/>
    <w:multiLevelType w:val="hybridMultilevel"/>
    <w:tmpl w:val="B0BA4A64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0B77CDC"/>
    <w:multiLevelType w:val="hybridMultilevel"/>
    <w:tmpl w:val="4880E812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BD349EA"/>
    <w:multiLevelType w:val="hybridMultilevel"/>
    <w:tmpl w:val="CD54AB6E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99C3B84"/>
    <w:multiLevelType w:val="multilevel"/>
    <w:tmpl w:val="3072CC36"/>
    <w:lvl w:ilvl="0">
      <w:start w:val="1"/>
      <w:numFmt w:val="decim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6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 w16cid:durableId="548079567">
    <w:abstractNumId w:val="10"/>
  </w:num>
  <w:num w:numId="2" w16cid:durableId="1593782862">
    <w:abstractNumId w:val="25"/>
  </w:num>
  <w:num w:numId="3" w16cid:durableId="239601216">
    <w:abstractNumId w:val="12"/>
  </w:num>
  <w:num w:numId="4" w16cid:durableId="981545451">
    <w:abstractNumId w:val="19"/>
  </w:num>
  <w:num w:numId="5" w16cid:durableId="993528494">
    <w:abstractNumId w:val="21"/>
  </w:num>
  <w:num w:numId="6" w16cid:durableId="1516843702">
    <w:abstractNumId w:val="22"/>
  </w:num>
  <w:num w:numId="7" w16cid:durableId="1688680901">
    <w:abstractNumId w:val="16"/>
  </w:num>
  <w:num w:numId="8" w16cid:durableId="17121247">
    <w:abstractNumId w:val="11"/>
  </w:num>
  <w:num w:numId="9" w16cid:durableId="1279987618">
    <w:abstractNumId w:val="17"/>
  </w:num>
  <w:num w:numId="10" w16cid:durableId="74935692">
    <w:abstractNumId w:val="26"/>
  </w:num>
  <w:num w:numId="11" w16cid:durableId="537746230">
    <w:abstractNumId w:val="18"/>
  </w:num>
  <w:num w:numId="12" w16cid:durableId="2045934734">
    <w:abstractNumId w:val="23"/>
  </w:num>
  <w:num w:numId="13" w16cid:durableId="1109739267">
    <w:abstractNumId w:val="9"/>
  </w:num>
  <w:num w:numId="14" w16cid:durableId="1622226480">
    <w:abstractNumId w:val="7"/>
  </w:num>
  <w:num w:numId="15" w16cid:durableId="2097287892">
    <w:abstractNumId w:val="6"/>
  </w:num>
  <w:num w:numId="16" w16cid:durableId="706179550">
    <w:abstractNumId w:val="5"/>
  </w:num>
  <w:num w:numId="17" w16cid:durableId="575213321">
    <w:abstractNumId w:val="4"/>
  </w:num>
  <w:num w:numId="18" w16cid:durableId="468596945">
    <w:abstractNumId w:val="8"/>
  </w:num>
  <w:num w:numId="19" w16cid:durableId="409545746">
    <w:abstractNumId w:val="3"/>
  </w:num>
  <w:num w:numId="20" w16cid:durableId="1411848277">
    <w:abstractNumId w:val="2"/>
  </w:num>
  <w:num w:numId="21" w16cid:durableId="1862627279">
    <w:abstractNumId w:val="1"/>
  </w:num>
  <w:num w:numId="22" w16cid:durableId="1557936874">
    <w:abstractNumId w:val="0"/>
  </w:num>
  <w:num w:numId="23" w16cid:durableId="1670988414">
    <w:abstractNumId w:val="14"/>
  </w:num>
  <w:num w:numId="24" w16cid:durableId="1717317502">
    <w:abstractNumId w:val="20"/>
  </w:num>
  <w:num w:numId="25" w16cid:durableId="1668630209">
    <w:abstractNumId w:val="15"/>
  </w:num>
  <w:num w:numId="26" w16cid:durableId="2119107152">
    <w:abstractNumId w:val="24"/>
  </w:num>
  <w:num w:numId="27" w16cid:durableId="490871106">
    <w:abstractNumId w:val="1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attachedTemplate r:id="rId1"/>
  <w:stylePaneFormatFilter w:val="3808" w:allStyles="0" w:customStyles="0" w:latentStyles="0" w:stylesInUse="1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defaultTabStop w:val="720"/>
  <w:hyphenationZone w:val="425"/>
  <w:drawingGridHorizontalSpacing w:val="18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bQ0NjQ3NLUwMjQwMDZT0lEKTi0uzszPAykwrAUAAeI4CiwAAAA="/>
  </w:docVars>
  <w:rsids>
    <w:rsidRoot w:val="00B50CAA"/>
    <w:rsid w:val="000062F4"/>
    <w:rsid w:val="0001192F"/>
    <w:rsid w:val="0004218C"/>
    <w:rsid w:val="0008681F"/>
    <w:rsid w:val="000A7483"/>
    <w:rsid w:val="000B1BB6"/>
    <w:rsid w:val="000B53E0"/>
    <w:rsid w:val="000F6ABD"/>
    <w:rsid w:val="001215FE"/>
    <w:rsid w:val="0014600D"/>
    <w:rsid w:val="00151C2F"/>
    <w:rsid w:val="00154E7D"/>
    <w:rsid w:val="00162232"/>
    <w:rsid w:val="001651A2"/>
    <w:rsid w:val="00171054"/>
    <w:rsid w:val="00176581"/>
    <w:rsid w:val="001A57BC"/>
    <w:rsid w:val="001D38A2"/>
    <w:rsid w:val="002102C3"/>
    <w:rsid w:val="00225F65"/>
    <w:rsid w:val="00227347"/>
    <w:rsid w:val="00267677"/>
    <w:rsid w:val="00270C22"/>
    <w:rsid w:val="002841F9"/>
    <w:rsid w:val="002A397B"/>
    <w:rsid w:val="002D0621"/>
    <w:rsid w:val="002D7DA9"/>
    <w:rsid w:val="002E1D2A"/>
    <w:rsid w:val="002F3DF4"/>
    <w:rsid w:val="00302BB3"/>
    <w:rsid w:val="003118E6"/>
    <w:rsid w:val="00313013"/>
    <w:rsid w:val="003313B9"/>
    <w:rsid w:val="003378E4"/>
    <w:rsid w:val="003413CD"/>
    <w:rsid w:val="0034770D"/>
    <w:rsid w:val="00350AEC"/>
    <w:rsid w:val="0037381F"/>
    <w:rsid w:val="00390280"/>
    <w:rsid w:val="003A4CDB"/>
    <w:rsid w:val="003D3C90"/>
    <w:rsid w:val="003E1A7E"/>
    <w:rsid w:val="003E4B0D"/>
    <w:rsid w:val="003E70B1"/>
    <w:rsid w:val="003F5425"/>
    <w:rsid w:val="00410924"/>
    <w:rsid w:val="004566CD"/>
    <w:rsid w:val="0048395A"/>
    <w:rsid w:val="004851C7"/>
    <w:rsid w:val="00485ADD"/>
    <w:rsid w:val="00486C1A"/>
    <w:rsid w:val="00495881"/>
    <w:rsid w:val="004A21CA"/>
    <w:rsid w:val="004A4B8D"/>
    <w:rsid w:val="004C1791"/>
    <w:rsid w:val="00502A30"/>
    <w:rsid w:val="005202C0"/>
    <w:rsid w:val="00544C69"/>
    <w:rsid w:val="005524FC"/>
    <w:rsid w:val="00553362"/>
    <w:rsid w:val="00562483"/>
    <w:rsid w:val="0056267F"/>
    <w:rsid w:val="00576495"/>
    <w:rsid w:val="005A5714"/>
    <w:rsid w:val="005D3443"/>
    <w:rsid w:val="005D7CEB"/>
    <w:rsid w:val="005E01E0"/>
    <w:rsid w:val="005F3404"/>
    <w:rsid w:val="0062185B"/>
    <w:rsid w:val="0063585C"/>
    <w:rsid w:val="00641018"/>
    <w:rsid w:val="00650C7C"/>
    <w:rsid w:val="00657869"/>
    <w:rsid w:val="0066174A"/>
    <w:rsid w:val="00675281"/>
    <w:rsid w:val="00681E99"/>
    <w:rsid w:val="00692605"/>
    <w:rsid w:val="006A1B7F"/>
    <w:rsid w:val="006B00FC"/>
    <w:rsid w:val="006D338C"/>
    <w:rsid w:val="006F512E"/>
    <w:rsid w:val="00700E3A"/>
    <w:rsid w:val="007167AF"/>
    <w:rsid w:val="00721167"/>
    <w:rsid w:val="00730B3C"/>
    <w:rsid w:val="00760739"/>
    <w:rsid w:val="00770015"/>
    <w:rsid w:val="007901D0"/>
    <w:rsid w:val="007A71FA"/>
    <w:rsid w:val="007B6B4C"/>
    <w:rsid w:val="007C67B9"/>
    <w:rsid w:val="007E5734"/>
    <w:rsid w:val="00804D7A"/>
    <w:rsid w:val="00805CF2"/>
    <w:rsid w:val="00810FEB"/>
    <w:rsid w:val="00816BCB"/>
    <w:rsid w:val="00854BDC"/>
    <w:rsid w:val="0087158E"/>
    <w:rsid w:val="008C0616"/>
    <w:rsid w:val="008E7228"/>
    <w:rsid w:val="0090541F"/>
    <w:rsid w:val="00926124"/>
    <w:rsid w:val="00940CB1"/>
    <w:rsid w:val="0094150B"/>
    <w:rsid w:val="00943A1D"/>
    <w:rsid w:val="00966C29"/>
    <w:rsid w:val="0098532E"/>
    <w:rsid w:val="009A32B9"/>
    <w:rsid w:val="009B1AB8"/>
    <w:rsid w:val="009C1C93"/>
    <w:rsid w:val="009E67D2"/>
    <w:rsid w:val="00A16AE0"/>
    <w:rsid w:val="00A22AD2"/>
    <w:rsid w:val="00A34DC4"/>
    <w:rsid w:val="00A86EA7"/>
    <w:rsid w:val="00AB511F"/>
    <w:rsid w:val="00AC7DB6"/>
    <w:rsid w:val="00AD3A6D"/>
    <w:rsid w:val="00AE05C4"/>
    <w:rsid w:val="00AE3D69"/>
    <w:rsid w:val="00AF0161"/>
    <w:rsid w:val="00AF0D2E"/>
    <w:rsid w:val="00B13FD0"/>
    <w:rsid w:val="00B15193"/>
    <w:rsid w:val="00B16ECC"/>
    <w:rsid w:val="00B4104A"/>
    <w:rsid w:val="00B50CAA"/>
    <w:rsid w:val="00B96880"/>
    <w:rsid w:val="00BE5F24"/>
    <w:rsid w:val="00BF27CC"/>
    <w:rsid w:val="00BF4292"/>
    <w:rsid w:val="00C00B3C"/>
    <w:rsid w:val="00C071D0"/>
    <w:rsid w:val="00C2686E"/>
    <w:rsid w:val="00C31260"/>
    <w:rsid w:val="00C53F92"/>
    <w:rsid w:val="00C55036"/>
    <w:rsid w:val="00C73DEE"/>
    <w:rsid w:val="00C84464"/>
    <w:rsid w:val="00C8642A"/>
    <w:rsid w:val="00C94815"/>
    <w:rsid w:val="00CF310B"/>
    <w:rsid w:val="00D07335"/>
    <w:rsid w:val="00D1632F"/>
    <w:rsid w:val="00D23BFC"/>
    <w:rsid w:val="00D3261C"/>
    <w:rsid w:val="00D429F2"/>
    <w:rsid w:val="00D529BB"/>
    <w:rsid w:val="00D53F5A"/>
    <w:rsid w:val="00D61CF3"/>
    <w:rsid w:val="00D64582"/>
    <w:rsid w:val="00D80BFC"/>
    <w:rsid w:val="00D81927"/>
    <w:rsid w:val="00D95E2C"/>
    <w:rsid w:val="00DD6A58"/>
    <w:rsid w:val="00E054D3"/>
    <w:rsid w:val="00E07EE4"/>
    <w:rsid w:val="00E20C8B"/>
    <w:rsid w:val="00E22004"/>
    <w:rsid w:val="00E42F0D"/>
    <w:rsid w:val="00E8385C"/>
    <w:rsid w:val="00E86A0C"/>
    <w:rsid w:val="00E91D2B"/>
    <w:rsid w:val="00EA0EEE"/>
    <w:rsid w:val="00EC6EC9"/>
    <w:rsid w:val="00ED24FC"/>
    <w:rsid w:val="00ED4D64"/>
    <w:rsid w:val="00EE1A1F"/>
    <w:rsid w:val="00EE2264"/>
    <w:rsid w:val="00F04C60"/>
    <w:rsid w:val="00F050F9"/>
    <w:rsid w:val="00F61054"/>
    <w:rsid w:val="00F71151"/>
    <w:rsid w:val="00F804C6"/>
    <w:rsid w:val="00FA5A97"/>
    <w:rsid w:val="00FF71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B46FCF3"/>
  <w15:chartTrackingRefBased/>
  <w15:docId w15:val="{A7AA8B09-AB12-4208-AEFC-07CFC38E2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caption" w:qFormat="1"/>
    <w:lsdException w:name="Hyperlink" w:uiPriority="99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sid w:val="009A32B9"/>
    <w:pPr>
      <w:spacing w:after="120" w:line="360" w:lineRule="auto"/>
      <w:ind w:firstLine="720"/>
      <w:jc w:val="both"/>
    </w:pPr>
    <w:rPr>
      <w:sz w:val="24"/>
      <w:szCs w:val="24"/>
      <w:lang w:eastAsia="en-US"/>
    </w:rPr>
  </w:style>
  <w:style w:type="paragraph" w:styleId="Cmsor1">
    <w:name w:val="heading 1"/>
    <w:basedOn w:val="Norml"/>
    <w:next w:val="Norml"/>
    <w:autoRedefine/>
    <w:qFormat/>
    <w:pPr>
      <w:keepNext/>
      <w:pageBreakBefore/>
      <w:numPr>
        <w:numId w:val="2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Cmsor2">
    <w:name w:val="heading 2"/>
    <w:basedOn w:val="Norml"/>
    <w:next w:val="Norml"/>
    <w:autoRedefine/>
    <w:qFormat/>
    <w:rsid w:val="003118E6"/>
    <w:pPr>
      <w:keepNext/>
      <w:numPr>
        <w:ilvl w:val="1"/>
        <w:numId w:val="2"/>
      </w:numPr>
      <w:spacing w:before="240" w:after="0" w:line="240" w:lineRule="auto"/>
      <w:jc w:val="left"/>
      <w:outlineLvl w:val="1"/>
    </w:pPr>
    <w:rPr>
      <w:rFonts w:cs="Arial"/>
      <w:b/>
      <w:bCs/>
      <w:iCs/>
      <w:sz w:val="32"/>
      <w:szCs w:val="28"/>
    </w:rPr>
  </w:style>
  <w:style w:type="paragraph" w:styleId="Cmsor3">
    <w:name w:val="heading 3"/>
    <w:basedOn w:val="Norml"/>
    <w:next w:val="Norml"/>
    <w:autoRedefine/>
    <w:qFormat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Cmsor4">
    <w:name w:val="heading 4"/>
    <w:basedOn w:val="Norml"/>
    <w:next w:val="Norml"/>
    <w:autoRedefine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Cmsor5">
    <w:name w:val="heading 5"/>
    <w:basedOn w:val="Norml"/>
    <w:next w:val="Norm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Cm">
    <w:name w:val="Title"/>
    <w:basedOn w:val="Norml"/>
    <w:next w:val="Alcm"/>
    <w:autoRedefine/>
    <w:rsid w:val="00730B3C"/>
    <w:pPr>
      <w:keepNext/>
      <w:spacing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Alcm">
    <w:name w:val="Subtitle"/>
    <w:basedOn w:val="Norml"/>
    <w:autoRedefine/>
    <w:rsid w:val="00B15193"/>
    <w:pPr>
      <w:keepLines/>
      <w:spacing w:before="120" w:after="4200"/>
      <w:ind w:firstLine="0"/>
      <w:jc w:val="center"/>
    </w:pPr>
    <w:rPr>
      <w:rFonts w:cs="Arial"/>
      <w:noProof/>
      <w:sz w:val="32"/>
    </w:rPr>
  </w:style>
  <w:style w:type="paragraph" w:styleId="llb">
    <w:name w:val="foot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TJ2">
    <w:name w:val="toc 2"/>
    <w:basedOn w:val="Norml"/>
    <w:next w:val="Norml"/>
    <w:autoRedefine/>
    <w:uiPriority w:val="39"/>
    <w:rsid w:val="009C1C93"/>
    <w:pPr>
      <w:spacing w:after="0"/>
      <w:ind w:left="238" w:firstLine="0"/>
    </w:pPr>
  </w:style>
  <w:style w:type="paragraph" w:styleId="Szvegtrzs">
    <w:name w:val="Body Text"/>
    <w:basedOn w:val="Norml"/>
    <w:link w:val="SzvegtrzsChar"/>
    <w:pPr>
      <w:spacing w:before="360"/>
      <w:ind w:firstLine="0"/>
    </w:pPr>
  </w:style>
  <w:style w:type="paragraph" w:customStyle="1" w:styleId="Nyilatkozatcm">
    <w:name w:val="Nyilatkozat cím"/>
    <w:basedOn w:val="Norml"/>
    <w:next w:val="Norm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J3">
    <w:name w:val="toc 3"/>
    <w:basedOn w:val="Norml"/>
    <w:next w:val="Norml"/>
    <w:autoRedefine/>
    <w:uiPriority w:val="39"/>
    <w:rsid w:val="009C1C93"/>
    <w:pPr>
      <w:spacing w:after="0"/>
      <w:ind w:left="482" w:firstLine="0"/>
    </w:pPr>
  </w:style>
  <w:style w:type="paragraph" w:styleId="TJ4">
    <w:name w:val="toc 4"/>
    <w:basedOn w:val="Norml"/>
    <w:next w:val="Norml"/>
    <w:autoRedefine/>
    <w:semiHidden/>
    <w:rsid w:val="009C1C93"/>
    <w:pPr>
      <w:spacing w:after="0"/>
      <w:ind w:left="720" w:firstLine="0"/>
    </w:pPr>
  </w:style>
  <w:style w:type="paragraph" w:styleId="TJ5">
    <w:name w:val="toc 5"/>
    <w:basedOn w:val="Norml"/>
    <w:next w:val="Norml"/>
    <w:autoRedefine/>
    <w:semiHidden/>
    <w:rsid w:val="009C1C93"/>
    <w:pPr>
      <w:spacing w:after="0"/>
      <w:ind w:left="958" w:firstLine="0"/>
    </w:pPr>
  </w:style>
  <w:style w:type="paragraph" w:styleId="TJ6">
    <w:name w:val="toc 6"/>
    <w:basedOn w:val="Norml"/>
    <w:next w:val="Norml"/>
    <w:autoRedefine/>
    <w:semiHidden/>
    <w:rsid w:val="009C1C93"/>
    <w:pPr>
      <w:spacing w:after="0"/>
      <w:ind w:left="1202"/>
    </w:pPr>
  </w:style>
  <w:style w:type="paragraph" w:styleId="TJ7">
    <w:name w:val="toc 7"/>
    <w:basedOn w:val="Norml"/>
    <w:next w:val="Norml"/>
    <w:autoRedefine/>
    <w:semiHidden/>
    <w:pPr>
      <w:ind w:left="1440"/>
    </w:pPr>
  </w:style>
  <w:style w:type="paragraph" w:styleId="TJ8">
    <w:name w:val="toc 8"/>
    <w:basedOn w:val="Norml"/>
    <w:next w:val="Norml"/>
    <w:autoRedefine/>
    <w:semiHidden/>
    <w:pPr>
      <w:ind w:left="1680"/>
    </w:pPr>
  </w:style>
  <w:style w:type="paragraph" w:styleId="TJ9">
    <w:name w:val="toc 9"/>
    <w:basedOn w:val="Norml"/>
    <w:next w:val="Norml"/>
    <w:autoRedefine/>
    <w:semiHidden/>
    <w:pPr>
      <w:ind w:left="1920"/>
    </w:pPr>
  </w:style>
  <w:style w:type="character" w:styleId="Hiperhivatkozs">
    <w:name w:val="Hyperlink"/>
    <w:uiPriority w:val="99"/>
    <w:rPr>
      <w:color w:val="0000FF"/>
      <w:u w:val="single"/>
    </w:rPr>
  </w:style>
  <w:style w:type="character" w:styleId="Oldalszm">
    <w:name w:val="page number"/>
    <w:basedOn w:val="Bekezdsalapbettpusa"/>
  </w:style>
  <w:style w:type="paragraph" w:customStyle="1" w:styleId="Irodalomjegyzksor">
    <w:name w:val="Irodalomjegyzék sor"/>
    <w:basedOn w:val="Norm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Lbjegyzetszveg">
    <w:name w:val="footnote text"/>
    <w:basedOn w:val="Norm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Cmsor1"/>
    <w:next w:val="Norml"/>
    <w:rsid w:val="00D1632F"/>
    <w:pPr>
      <w:numPr>
        <w:numId w:val="0"/>
      </w:numPr>
      <w:spacing w:before="240"/>
    </w:pPr>
  </w:style>
  <w:style w:type="paragraph" w:styleId="Kpalrs">
    <w:name w:val="caption"/>
    <w:basedOn w:val="Norml"/>
    <w:next w:val="Norml"/>
    <w:autoRedefine/>
    <w:qFormat/>
    <w:rsid w:val="00AD3A6D"/>
    <w:pPr>
      <w:spacing w:after="0"/>
      <w:ind w:firstLine="0"/>
      <w:jc w:val="center"/>
    </w:pPr>
    <w:rPr>
      <w:rFonts w:cs="Arial"/>
      <w:sz w:val="22"/>
      <w:szCs w:val="22"/>
    </w:rPr>
  </w:style>
  <w:style w:type="paragraph" w:customStyle="1" w:styleId="Source">
    <w:name w:val="Source"/>
    <w:basedOn w:val="Norm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Lbjegyzet-hivatkozs">
    <w:name w:val="footnote reference"/>
    <w:semiHidden/>
    <w:rsid w:val="00B50CAA"/>
    <w:rPr>
      <w:vertAlign w:val="superscript"/>
    </w:rPr>
  </w:style>
  <w:style w:type="paragraph" w:styleId="Buborkszveg">
    <w:name w:val="Balloon Text"/>
    <w:basedOn w:val="Norml"/>
    <w:link w:val="BuborkszvegChar"/>
    <w:rsid w:val="00350A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350AEC"/>
    <w:rPr>
      <w:rFonts w:ascii="Tahoma" w:hAnsi="Tahoma" w:cs="Tahoma"/>
      <w:sz w:val="16"/>
      <w:szCs w:val="16"/>
      <w:lang w:val="en-US" w:eastAsia="en-US"/>
    </w:rPr>
  </w:style>
  <w:style w:type="numbering" w:customStyle="1" w:styleId="tmutat-felsorols">
    <w:name w:val="Útmutató - felsorolás"/>
    <w:basedOn w:val="Nemlista"/>
    <w:rsid w:val="000062F4"/>
    <w:pPr>
      <w:numPr>
        <w:numId w:val="3"/>
      </w:numPr>
    </w:pPr>
  </w:style>
  <w:style w:type="paragraph" w:customStyle="1" w:styleId="tmutat">
    <w:name w:val="Útmutató"/>
    <w:basedOn w:val="Norm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SzvegtrzsChar">
    <w:name w:val="Szövegtörzs Char"/>
    <w:link w:val="Szvegtrzs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emlista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emlista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emlista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emlista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emlista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emlista"/>
    <w:rsid w:val="00267677"/>
    <w:pPr>
      <w:numPr>
        <w:numId w:val="11"/>
      </w:numPr>
    </w:pPr>
  </w:style>
  <w:style w:type="character" w:styleId="Knyvcme">
    <w:name w:val="Book Title"/>
    <w:uiPriority w:val="33"/>
    <w:rsid w:val="003F5425"/>
    <w:rPr>
      <w:b/>
      <w:bCs/>
      <w:smallCaps/>
      <w:spacing w:val="5"/>
    </w:rPr>
  </w:style>
  <w:style w:type="paragraph" w:styleId="Kiemeltidzet">
    <w:name w:val="Intense Quote"/>
    <w:basedOn w:val="Norml"/>
    <w:next w:val="Norml"/>
    <w:link w:val="Kiemeltidzet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KiemeltidzetChar">
    <w:name w:val="Kiemelt idézet Char"/>
    <w:link w:val="Kiemeltidzet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Ershivatkozs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Finomhivatkozs">
    <w:name w:val="Subtle Reference"/>
    <w:uiPriority w:val="31"/>
    <w:rsid w:val="003F5425"/>
    <w:rPr>
      <w:smallCaps/>
      <w:color w:val="C0504D"/>
      <w:u w:val="single"/>
    </w:rPr>
  </w:style>
  <w:style w:type="paragraph" w:styleId="Listaszerbekezds">
    <w:name w:val="List Paragraph"/>
    <w:basedOn w:val="Norml"/>
    <w:uiPriority w:val="34"/>
    <w:rsid w:val="003F5425"/>
    <w:pPr>
      <w:ind w:left="708"/>
    </w:pPr>
  </w:style>
  <w:style w:type="character" w:styleId="Kiemels">
    <w:name w:val="Emphasis"/>
    <w:qFormat/>
    <w:rsid w:val="003F5425"/>
    <w:rPr>
      <w:i/>
      <w:iCs/>
    </w:rPr>
  </w:style>
  <w:style w:type="character" w:styleId="Finomkiemels">
    <w:name w:val="Subtle Emphasis"/>
    <w:uiPriority w:val="19"/>
    <w:rsid w:val="003F5425"/>
    <w:rPr>
      <w:i/>
      <w:iCs/>
      <w:color w:val="808080"/>
    </w:rPr>
  </w:style>
  <w:style w:type="character" w:styleId="Erskiemels">
    <w:name w:val="Intense Emphasis"/>
    <w:uiPriority w:val="21"/>
    <w:rsid w:val="003F5425"/>
    <w:rPr>
      <w:b/>
      <w:bCs/>
      <w:i/>
      <w:iCs/>
      <w:color w:val="4F81BD"/>
    </w:rPr>
  </w:style>
  <w:style w:type="paragraph" w:styleId="Idzet">
    <w:name w:val="Quote"/>
    <w:basedOn w:val="Norml"/>
    <w:next w:val="Norml"/>
    <w:link w:val="IdzetChar"/>
    <w:uiPriority w:val="29"/>
    <w:rsid w:val="003F5425"/>
    <w:rPr>
      <w:i/>
      <w:iCs/>
      <w:color w:val="000000"/>
    </w:rPr>
  </w:style>
  <w:style w:type="character" w:customStyle="1" w:styleId="IdzetChar">
    <w:name w:val="Idézet Char"/>
    <w:link w:val="Idzet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incstrkz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Kiemels2">
    <w:name w:val="Strong"/>
    <w:qFormat/>
    <w:rsid w:val="003F5425"/>
    <w:rPr>
      <w:b/>
      <w:bCs/>
    </w:rPr>
  </w:style>
  <w:style w:type="paragraph" w:customStyle="1" w:styleId="Kp">
    <w:name w:val="Kép"/>
    <w:basedOn w:val="Norml"/>
    <w:next w:val="Kpalrs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B96880"/>
    <w:pPr>
      <w:outlineLvl w:val="9"/>
    </w:pPr>
    <w:rPr>
      <w:noProof/>
    </w:rPr>
  </w:style>
  <w:style w:type="character" w:styleId="Helyrzszveg">
    <w:name w:val="Placeholder Text"/>
    <w:basedOn w:val="Bekezdsalapbettpusa"/>
    <w:uiPriority w:val="99"/>
    <w:semiHidden/>
    <w:rsid w:val="006B00FC"/>
    <w:rPr>
      <w:color w:val="808080"/>
    </w:rPr>
  </w:style>
  <w:style w:type="paragraph" w:styleId="NormlWeb">
    <w:name w:val="Normal (Web)"/>
    <w:basedOn w:val="Norml"/>
    <w:uiPriority w:val="99"/>
    <w:unhideWhenUsed/>
    <w:rsid w:val="00804D7A"/>
    <w:pPr>
      <w:spacing w:before="100" w:beforeAutospacing="1" w:after="100" w:afterAutospacing="1" w:line="240" w:lineRule="auto"/>
      <w:ind w:firstLine="0"/>
      <w:jc w:val="left"/>
    </w:pPr>
    <w:rPr>
      <w:lang w:eastAsia="hu-HU"/>
    </w:rPr>
  </w:style>
  <w:style w:type="character" w:styleId="Feloldatlanmegemlts">
    <w:name w:val="Unresolved Mention"/>
    <w:basedOn w:val="Bekezdsalapbettpusa"/>
    <w:uiPriority w:val="99"/>
    <w:semiHidden/>
    <w:unhideWhenUsed/>
    <w:rsid w:val="00485ADD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rsid w:val="00485ADD"/>
    <w:rPr>
      <w:color w:val="954F72" w:themeColor="followedHyperlink"/>
      <w:u w:val="single"/>
    </w:rPr>
  </w:style>
  <w:style w:type="table" w:styleId="Rcsostblzat">
    <w:name w:val="Table Grid"/>
    <w:basedOn w:val="Normltblzat"/>
    <w:rsid w:val="008715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204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1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0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7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0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0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2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8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469989">
          <w:marLeft w:val="180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84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658807">
          <w:marLeft w:val="180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33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6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help.sap.com/doc/saphelpiis_hc_b1_image_repository_development_training_basic_b1_90_tb1300_02_sol_pdf/9.0/en-US/B1_90_TB1300_02_Sol.pd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help.sap.com/doc/45e5277ba6584a59aa2f2b86969b5535/9.3/en-US/SAP_Business_One_To_Go_Release_9.3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hyperlink" Target="https://help.sap.com/doc/saphelpiis_hc_b1_image_repository_development_training_basic_b1_90_tb1300_03_pdf/9.0/en-US/B1_90_TB1300_03.pdf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999C41-84D2-4295-B519-44B39DF207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</Template>
  <TotalTime>791</TotalTime>
  <Pages>1</Pages>
  <Words>3100</Words>
  <Characters>21393</Characters>
  <Application>Microsoft Office Word</Application>
  <DocSecurity>0</DocSecurity>
  <Lines>178</Lines>
  <Paragraphs>48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>Túratervező funkció kialakítás SAP Business One környezetben</vt:lpstr>
      <vt:lpstr>Elektronikus terelők</vt:lpstr>
      <vt:lpstr>Összefoglaló</vt:lpstr>
      <vt:lpstr>Abstract</vt:lpstr>
      <vt:lpstr>Bevezetés</vt:lpstr>
      <vt:lpstr>    Formázási tudnivalók</vt:lpstr>
      <vt:lpstr>        Címsorok</vt:lpstr>
      <vt:lpstr>        Képek</vt:lpstr>
      <vt:lpstr>        Kódrészletek</vt:lpstr>
      <vt:lpstr>        Irodalomjegyzék</vt:lpstr>
      <vt:lpstr>Utolsó simítások</vt:lpstr>
      <vt:lpstr>Irodalomjegyzék</vt:lpstr>
      <vt:lpstr>Függelék</vt:lpstr>
    </vt:vector>
  </TitlesOfParts>
  <Manager>Dr. Martinek Péter</Manager>
  <Company>Elektronikai Technológia Tanszék</Company>
  <LinksUpToDate>false</LinksUpToDate>
  <CharactersWithSpaces>24445</CharactersWithSpaces>
  <SharedDoc>false</SharedDoc>
  <HyperlinkBase/>
  <HLinks>
    <vt:vector size="78" baseType="variant">
      <vt:variant>
        <vt:i4>2293851</vt:i4>
      </vt:variant>
      <vt:variant>
        <vt:i4>102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99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Túratervező funkció kialakítás SAP Business One környezetben</dc:title>
  <dc:subject>Önálló laboratórium - BMEVIETAL04</dc:subject>
  <dc:creator>Czap Máté - H6CHNI</dc:creator>
  <cp:keywords/>
  <dc:description>Az adatok átírása után a dokumentum egészére adjanak ki frissítést.</dc:description>
  <cp:lastModifiedBy>Czap Máté</cp:lastModifiedBy>
  <cp:revision>23</cp:revision>
  <cp:lastPrinted>2025-05-17T08:01:00Z</cp:lastPrinted>
  <dcterms:created xsi:type="dcterms:W3CDTF">2025-05-08T14:50:00Z</dcterms:created>
  <dcterms:modified xsi:type="dcterms:W3CDTF">2025-05-22T17:22:00Z</dcterms:modified>
  <cp:category/>
</cp:coreProperties>
</file>